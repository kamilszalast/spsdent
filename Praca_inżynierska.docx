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448B1A6C" w14:textId="77777777" w:rsidR="00722978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722978">
        <w:rPr>
          <w:noProof/>
        </w:rPr>
        <w:t>Streszczenie</w:t>
      </w:r>
      <w:r w:rsidR="00722978">
        <w:rPr>
          <w:noProof/>
        </w:rPr>
        <w:tab/>
      </w:r>
      <w:r w:rsidR="00722978">
        <w:rPr>
          <w:noProof/>
        </w:rPr>
        <w:fldChar w:fldCharType="begin"/>
      </w:r>
      <w:r w:rsidR="00722978">
        <w:rPr>
          <w:noProof/>
        </w:rPr>
        <w:instrText xml:space="preserve"> PAGEREF _Toc93771336 \h </w:instrText>
      </w:r>
      <w:r w:rsidR="00722978">
        <w:rPr>
          <w:noProof/>
        </w:rPr>
      </w:r>
      <w:r w:rsidR="00722978">
        <w:rPr>
          <w:noProof/>
        </w:rPr>
        <w:fldChar w:fldCharType="separate"/>
      </w:r>
      <w:r w:rsidR="00722978">
        <w:rPr>
          <w:noProof/>
        </w:rPr>
        <w:t>5</w:t>
      </w:r>
      <w:r w:rsidR="00722978">
        <w:rPr>
          <w:noProof/>
        </w:rPr>
        <w:fldChar w:fldCharType="end"/>
      </w:r>
    </w:p>
    <w:p w14:paraId="27816DBD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B5BB099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929540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D74B6E1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98AEAE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7213FE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75B564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BC870E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961A1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740E38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5524BB7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2F8F5C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89B9B22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9B319A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CAE160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34E03E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18B5F20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CD213C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80B46B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963A7F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C4EFADF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FB0398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5BC1A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0CE2223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F0079BF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4B76D9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1B09DF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567BD7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2D9BA0E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C3617D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7FA6F2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3343DAC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2ECC53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C6141A7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2071AB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B58A55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488B738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BE9BF1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1552787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ADA5337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4B7316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2EF471C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87DF54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8F718E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0" w:name="_Toc93771336"/>
      <w:r>
        <w:lastRenderedPageBreak/>
        <w:t>Streszczenie</w:t>
      </w:r>
      <w:bookmarkEnd w:id="0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1" w:name="_Toc93771337"/>
      <w:r>
        <w:lastRenderedPageBreak/>
        <w:t>Abstract</w:t>
      </w:r>
      <w:bookmarkEnd w:id="1"/>
    </w:p>
    <w:p w14:paraId="74DBA470" w14:textId="4163DAD6" w:rsidR="009400F9" w:rsidRDefault="00D61D7B" w:rsidP="00D61D7B">
      <w:pPr>
        <w:pStyle w:val="Nagwek1"/>
      </w:pPr>
      <w:bookmarkStart w:id="2" w:name="_Toc93771338"/>
      <w:r>
        <w:lastRenderedPageBreak/>
        <w:t>Wstęp</w:t>
      </w:r>
      <w:bookmarkEnd w:id="2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3" w:name="_Toc93771339"/>
      <w:r>
        <w:lastRenderedPageBreak/>
        <w:t>Cel i zakres pracy</w:t>
      </w:r>
      <w:bookmarkEnd w:id="3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4" w:name="_Toc93771340"/>
      <w:r>
        <w:t>Cel pracy</w:t>
      </w:r>
      <w:bookmarkEnd w:id="4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5" w:name="_Toc93771341"/>
      <w:r>
        <w:t>Zakres pracy</w:t>
      </w:r>
      <w:bookmarkEnd w:id="5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7EDAE4EA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edytowania informacji o wizytach odbywających się bieżącego dnia,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6" w:name="_Toc93771342"/>
      <w:r>
        <w:t>Podział pracy</w:t>
      </w:r>
      <w:bookmarkEnd w:id="6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16166B">
      <w:pPr>
        <w:pStyle w:val="dotabel"/>
      </w:pPr>
      <w:bookmarkStart w:id="7" w:name="_Ref93520024"/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Tabela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7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8" w:name="_Toc93771343"/>
      <w:r>
        <w:t>Słownik pojęć</w:t>
      </w:r>
      <w:bookmarkEnd w:id="8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9" w:name="_Toc93771344"/>
      <w:r>
        <w:lastRenderedPageBreak/>
        <w:t>Analiza potrzeb rynku</w:t>
      </w:r>
      <w:bookmarkEnd w:id="9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0" w:name="_Toc93771345"/>
      <w:r>
        <w:t>Sytuacja zastana oraz identyfikacja potrzeb</w:t>
      </w:r>
      <w:bookmarkEnd w:id="10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921579">
      <w:pPr>
        <w:pStyle w:val="Akapitzlist"/>
        <w:numPr>
          <w:ilvl w:val="0"/>
          <w:numId w:val="36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35107E">
      <w:pPr>
        <w:pStyle w:val="Akapitzlist"/>
        <w:numPr>
          <w:ilvl w:val="0"/>
          <w:numId w:val="36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35107E">
      <w:pPr>
        <w:pStyle w:val="Akapitzlist"/>
        <w:numPr>
          <w:ilvl w:val="0"/>
          <w:numId w:val="36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35107E">
      <w:pPr>
        <w:pStyle w:val="Akapitzlist"/>
        <w:numPr>
          <w:ilvl w:val="0"/>
          <w:numId w:val="36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1" w:name="_Toc93771346"/>
      <w:r>
        <w:lastRenderedPageBreak/>
        <w:t>Przegląd systemów do rezerwacji wizyt stomatologicznych</w:t>
      </w:r>
      <w:bookmarkEnd w:id="11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74713B98" w:rsidR="00B34801" w:rsidRDefault="00E96F61" w:rsidP="0016166B">
      <w:pPr>
        <w:pStyle w:val="Legenda"/>
      </w:pPr>
      <w:bookmarkStart w:id="12" w:name="_Ref93689406"/>
      <w:r>
        <w:t xml:space="preserve">Rys. </w:t>
      </w:r>
      <w:r w:rsidR="00F9654A">
        <w:fldChar w:fldCharType="begin"/>
      </w:r>
      <w:r w:rsidR="00F9654A">
        <w:instrText xml:space="preserve"> STYLEREF 1 \s </w:instrText>
      </w:r>
      <w:r w:rsidR="00F9654A">
        <w:fldChar w:fldCharType="separate"/>
      </w:r>
      <w:r w:rsidR="00F9654A">
        <w:rPr>
          <w:noProof/>
        </w:rPr>
        <w:t>3</w:t>
      </w:r>
      <w:r w:rsidR="00F9654A">
        <w:fldChar w:fldCharType="end"/>
      </w:r>
      <w:r w:rsidR="00F9654A">
        <w:t>.</w:t>
      </w:r>
      <w:r w:rsidR="00F9654A">
        <w:fldChar w:fldCharType="begin"/>
      </w:r>
      <w:r w:rsidR="00F9654A">
        <w:instrText xml:space="preserve"> SEQ Rys. \* ARABIC \s 1 </w:instrText>
      </w:r>
      <w:r w:rsidR="00F9654A">
        <w:fldChar w:fldCharType="separate"/>
      </w:r>
      <w:r w:rsidR="00F9654A">
        <w:rPr>
          <w:noProof/>
        </w:rPr>
        <w:t>1</w:t>
      </w:r>
      <w:r w:rsidR="00F9654A">
        <w:fldChar w:fldCharType="end"/>
      </w:r>
      <w:bookmarkEnd w:id="12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6D1407CB" w:rsidR="00450DF3" w:rsidRDefault="00806E26" w:rsidP="0016166B">
      <w:pPr>
        <w:pStyle w:val="Legenda"/>
      </w:pPr>
      <w:bookmarkStart w:id="13" w:name="_Ref93689854"/>
      <w:r>
        <w:t xml:space="preserve">Rys. </w:t>
      </w:r>
      <w:r w:rsidR="00F9654A">
        <w:fldChar w:fldCharType="begin"/>
      </w:r>
      <w:r w:rsidR="00F9654A">
        <w:instrText xml:space="preserve"> STYLEREF 1 \s </w:instrText>
      </w:r>
      <w:r w:rsidR="00F9654A">
        <w:fldChar w:fldCharType="separate"/>
      </w:r>
      <w:r w:rsidR="00F9654A">
        <w:rPr>
          <w:noProof/>
        </w:rPr>
        <w:t>3</w:t>
      </w:r>
      <w:r w:rsidR="00F9654A">
        <w:fldChar w:fldCharType="end"/>
      </w:r>
      <w:r w:rsidR="00F9654A">
        <w:t>.</w:t>
      </w:r>
      <w:r w:rsidR="00F9654A">
        <w:fldChar w:fldCharType="begin"/>
      </w:r>
      <w:r w:rsidR="00F9654A">
        <w:instrText xml:space="preserve"> SEQ Rys. \* ARABIC \s 1 </w:instrText>
      </w:r>
      <w:r w:rsidR="00F9654A">
        <w:fldChar w:fldCharType="separate"/>
      </w:r>
      <w:r w:rsidR="00F9654A">
        <w:rPr>
          <w:noProof/>
        </w:rPr>
        <w:t>2</w:t>
      </w:r>
      <w:r w:rsidR="00F9654A">
        <w:fldChar w:fldCharType="end"/>
      </w:r>
      <w:bookmarkEnd w:id="13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644F1C9F" w:rsidR="000A07A4" w:rsidRDefault="00513153" w:rsidP="00513153">
      <w:pPr>
        <w:pStyle w:val="Legenda"/>
      </w:pPr>
      <w:bookmarkStart w:id="14" w:name="_Ref93696024"/>
      <w:r>
        <w:t xml:space="preserve">Rys. </w:t>
      </w:r>
      <w:r w:rsidR="00F9654A">
        <w:fldChar w:fldCharType="begin"/>
      </w:r>
      <w:r w:rsidR="00F9654A">
        <w:instrText xml:space="preserve"> STYLEREF 1 \s </w:instrText>
      </w:r>
      <w:r w:rsidR="00F9654A">
        <w:fldChar w:fldCharType="separate"/>
      </w:r>
      <w:r w:rsidR="00F9654A">
        <w:rPr>
          <w:noProof/>
        </w:rPr>
        <w:t>3</w:t>
      </w:r>
      <w:r w:rsidR="00F9654A">
        <w:fldChar w:fldCharType="end"/>
      </w:r>
      <w:r w:rsidR="00F9654A">
        <w:t>.</w:t>
      </w:r>
      <w:r w:rsidR="00F9654A">
        <w:fldChar w:fldCharType="begin"/>
      </w:r>
      <w:r w:rsidR="00F9654A">
        <w:instrText xml:space="preserve"> SEQ Rys. \* ARABIC \s 1 </w:instrText>
      </w:r>
      <w:r w:rsidR="00F9654A">
        <w:fldChar w:fldCharType="separate"/>
      </w:r>
      <w:r w:rsidR="00F9654A">
        <w:rPr>
          <w:noProof/>
        </w:rPr>
        <w:t>3</w:t>
      </w:r>
      <w:r w:rsidR="00F9654A">
        <w:fldChar w:fldCharType="end"/>
      </w:r>
      <w:bookmarkEnd w:id="14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6C8A4E0E" w:rsidR="005333F7" w:rsidRPr="009942AE" w:rsidRDefault="005333F7" w:rsidP="005333F7">
      <w:pPr>
        <w:pStyle w:val="Legenda"/>
      </w:pPr>
      <w:bookmarkStart w:id="15" w:name="_Ref93697714"/>
      <w:r>
        <w:t xml:space="preserve">Rys. </w:t>
      </w:r>
      <w:r w:rsidR="00F9654A">
        <w:fldChar w:fldCharType="begin"/>
      </w:r>
      <w:r w:rsidR="00F9654A">
        <w:instrText xml:space="preserve"> STYLEREF 1 \s </w:instrText>
      </w:r>
      <w:r w:rsidR="00F9654A">
        <w:fldChar w:fldCharType="separate"/>
      </w:r>
      <w:r w:rsidR="00F9654A">
        <w:rPr>
          <w:noProof/>
        </w:rPr>
        <w:t>3</w:t>
      </w:r>
      <w:r w:rsidR="00F9654A">
        <w:fldChar w:fldCharType="end"/>
      </w:r>
      <w:r w:rsidR="00F9654A">
        <w:t>.</w:t>
      </w:r>
      <w:r w:rsidR="00F9654A">
        <w:fldChar w:fldCharType="begin"/>
      </w:r>
      <w:r w:rsidR="00F9654A">
        <w:instrText xml:space="preserve"> SEQ Rys. \* ARABIC \s 1 </w:instrText>
      </w:r>
      <w:r w:rsidR="00F9654A">
        <w:fldChar w:fldCharType="separate"/>
      </w:r>
      <w:r w:rsidR="00F9654A">
        <w:rPr>
          <w:noProof/>
        </w:rPr>
        <w:t>4</w:t>
      </w:r>
      <w:r w:rsidR="00F9654A">
        <w:fldChar w:fldCharType="end"/>
      </w:r>
      <w:bookmarkEnd w:id="15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6" w:name="_Toc93771347"/>
      <w:r>
        <w:t>Ograniczenia dostępnych systemów oraz uzasadnienie utworzenia dedykowanego systemu</w:t>
      </w:r>
      <w:bookmarkEnd w:id="16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01C5F702" w:rsidR="00F9654A" w:rsidRPr="00CD522E" w:rsidRDefault="00F9654A" w:rsidP="00F9654A">
      <w:pPr>
        <w:pStyle w:val="Legenda"/>
        <w:jc w:val="both"/>
      </w:pPr>
      <w:bookmarkStart w:id="17" w:name="_Ref93771217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7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8" w:name="_Toc93771348"/>
      <w:r>
        <w:lastRenderedPageBreak/>
        <w:t>Technologie i narzędzia wykorzystane do budowy systemu</w:t>
      </w:r>
      <w:bookmarkEnd w:id="18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19" w:name="_Toc93771349"/>
      <w:r>
        <w:t>Uzasadnienie wyboru architektury</w:t>
      </w:r>
      <w:bookmarkEnd w:id="19"/>
      <w:r w:rsidR="00035A6A">
        <w:t xml:space="preserve"> internetowej</w:t>
      </w:r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0" w:name="_Toc93771350"/>
      <w:r>
        <w:t>Stos technologiczny</w:t>
      </w:r>
      <w:bookmarkEnd w:id="20"/>
    </w:p>
    <w:p w14:paraId="5443A903" w14:textId="5E16A913" w:rsidR="00E434A5" w:rsidRP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</w:p>
    <w:p w14:paraId="636E20BE" w14:textId="1A41BBEF" w:rsidR="000E09D8" w:rsidRDefault="000E09D8" w:rsidP="000E09D8">
      <w:pPr>
        <w:pStyle w:val="Nagwek3"/>
      </w:pPr>
      <w:bookmarkStart w:id="21" w:name="_Toc93771351"/>
      <w:r>
        <w:t>Środowisko wytwórcze</w:t>
      </w:r>
      <w:bookmarkEnd w:id="21"/>
    </w:p>
    <w:p w14:paraId="43BDE769" w14:textId="0EA451FE" w:rsidR="0040415D" w:rsidRDefault="00C97FE7" w:rsidP="00296D86">
      <w:pPr>
        <w:ind w:firstLine="0"/>
        <w:rPr>
          <w:b/>
        </w:rPr>
      </w:pPr>
      <w:r w:rsidRPr="00296D86">
        <w:rPr>
          <w:b/>
        </w:rPr>
        <w:t xml:space="preserve">Visual </w:t>
      </w:r>
      <w:proofErr w:type="spellStart"/>
      <w:r w:rsidRPr="00296D86">
        <w:rPr>
          <w:b/>
        </w:rPr>
        <w:t>Code</w:t>
      </w:r>
      <w:proofErr w:type="spellEnd"/>
      <w:r w:rsidRPr="00296D86">
        <w:rPr>
          <w:b/>
        </w:rPr>
        <w:t xml:space="preserve"> Studio – darmowy edytor tekstowy</w:t>
      </w:r>
    </w:p>
    <w:p w14:paraId="004ED1FF" w14:textId="7B2F48FC" w:rsidR="00296D86" w:rsidRPr="00296D86" w:rsidRDefault="00296D86" w:rsidP="0040415D">
      <w:r>
        <w:t xml:space="preserve">W celu zaimplementowania systemu informatycznego autorzy wykorzystali edytor tekstowy o nazwie Visual </w:t>
      </w:r>
      <w:proofErr w:type="spellStart"/>
      <w:r>
        <w:t>Code</w:t>
      </w:r>
      <w:proofErr w:type="spellEnd"/>
      <w:r>
        <w:t xml:space="preserve"> Studio w wersji 1.63 wraz z niezbędnymi dodatkowymi rozszerzeniami w celu poprawienia ergonomiki sporządzania kodu źródłowego.</w:t>
      </w:r>
      <w:r w:rsidR="00477156">
        <w:t xml:space="preserve"> Oprócz swojej podstawowej funkcji omawiany edytor tekstowy posiada także wsparcie dla zarządzania wersjami kodu źródłowego za pośrednictwem systemu kontroli wersji </w:t>
      </w:r>
      <w:r w:rsidR="00913A5F">
        <w:t xml:space="preserve">o nazwie </w:t>
      </w:r>
      <w:r w:rsidR="00F27945">
        <w:t>GIT.[</w:t>
      </w:r>
      <w:r w:rsidR="00F27945" w:rsidRPr="00F27945">
        <w:rPr>
          <w:highlight w:val="yellow"/>
        </w:rPr>
        <w:t>strona 6</w:t>
      </w:r>
      <w:r w:rsidR="00F27945">
        <w:t>]</w:t>
      </w:r>
    </w:p>
    <w:p w14:paraId="67A884D1" w14:textId="52B4645B" w:rsidR="002D7BD2" w:rsidRDefault="002D7BD2" w:rsidP="002D7BD2">
      <w:pPr>
        <w:pStyle w:val="Nagwek3"/>
      </w:pPr>
      <w:bookmarkStart w:id="22" w:name="_Toc93771352"/>
      <w:r>
        <w:t>Baza danych</w:t>
      </w:r>
      <w:bookmarkEnd w:id="22"/>
    </w:p>
    <w:p w14:paraId="64485FE4" w14:textId="71B713FE" w:rsidR="00FC38E2" w:rsidRPr="00FC38E2" w:rsidRDefault="00DB64FF" w:rsidP="00FC38E2">
      <w:r>
        <w:t xml:space="preserve">W celu przechowywania danych wykorzystany został </w:t>
      </w:r>
      <w:r w:rsidR="00117940">
        <w:t>otwarty, nierelacyjny</w:t>
      </w:r>
      <w:r>
        <w:t xml:space="preserve"> system bazodanowy o nazwie MongoDB. </w:t>
      </w:r>
      <w:r w:rsidR="00117940">
        <w:t>Podstawową cechą tego systemu jest brak konkretnie zdefiniowanej struktury baz danych utworzonych w tym systemie.</w:t>
      </w:r>
      <w:r w:rsidR="00EA11EA">
        <w:t xml:space="preserve"> </w:t>
      </w:r>
      <w:r w:rsidR="005D0EAD">
        <w:t>W systemie MongoDB dane nie są przechowywane w serii rekordów oraz tabel</w:t>
      </w:r>
      <w:r w:rsidR="007559D0">
        <w:t xml:space="preserve"> (jak ma to miejsce w relacyjnych systemach baz danych)</w:t>
      </w:r>
      <w:r w:rsidR="005D0EAD">
        <w:t>, lecz</w:t>
      </w:r>
      <w:r w:rsidR="004F4284">
        <w:t xml:space="preserve"> w formie kolekcji i dokumentów [</w:t>
      </w:r>
      <w:r w:rsidR="004F4284" w:rsidRPr="004F4284">
        <w:rPr>
          <w:highlight w:val="yellow"/>
        </w:rPr>
        <w:t>książka Nowoczesne aplikacje internetowe</w:t>
      </w:r>
      <w:r w:rsidR="004F4284">
        <w:t>].</w:t>
      </w:r>
      <w:r w:rsidR="003D2512">
        <w:t xml:space="preserve"> </w:t>
      </w:r>
      <w:r w:rsidR="00A55199">
        <w:t xml:space="preserve">Pojedynczy dokument przechowywany jest w formacie o nazwie BSON, co z </w:t>
      </w:r>
      <w:r w:rsidR="00A55199">
        <w:lastRenderedPageBreak/>
        <w:t>kolei oznacza binarną postać danych formatu o nazwi</w:t>
      </w:r>
      <w:bookmarkStart w:id="23" w:name="_GoBack"/>
      <w:bookmarkEnd w:id="23"/>
      <w:r w:rsidR="00A55199">
        <w:t xml:space="preserve">e JSON (ang. </w:t>
      </w:r>
      <w:r w:rsidR="00A55199" w:rsidRPr="00A55199">
        <w:rPr>
          <w:i/>
        </w:rPr>
        <w:t xml:space="preserve">JavaScript Object </w:t>
      </w:r>
      <w:proofErr w:type="spellStart"/>
      <w:r w:rsidR="00A55199" w:rsidRPr="00A55199">
        <w:rPr>
          <w:i/>
        </w:rPr>
        <w:t>Notation</w:t>
      </w:r>
      <w:proofErr w:type="spellEnd"/>
      <w:r w:rsidR="00A55199">
        <w:t>)</w:t>
      </w:r>
      <w:r w:rsidR="005A440A">
        <w:t>.</w:t>
      </w:r>
    </w:p>
    <w:p w14:paraId="48DCAEED" w14:textId="24CFCF02" w:rsidR="00F078D8" w:rsidRDefault="00F078D8" w:rsidP="00F078D8">
      <w:pPr>
        <w:pStyle w:val="Nagwek3"/>
      </w:pPr>
      <w:bookmarkStart w:id="24" w:name="_Toc93771353"/>
      <w:r>
        <w:t>Strona serwera</w:t>
      </w:r>
      <w:bookmarkEnd w:id="24"/>
    </w:p>
    <w:p w14:paraId="201E14D3" w14:textId="77777777" w:rsidR="00C30175" w:rsidRPr="00C30175" w:rsidRDefault="00C30175" w:rsidP="00C30175"/>
    <w:p w14:paraId="46898568" w14:textId="6C0CE630" w:rsidR="00F078D8" w:rsidRDefault="00AA4388" w:rsidP="00AA4388">
      <w:pPr>
        <w:pStyle w:val="Nagwek3"/>
      </w:pPr>
      <w:bookmarkStart w:id="25" w:name="_Toc93771354"/>
      <w:r>
        <w:t>Strona klienta</w:t>
      </w:r>
      <w:bookmarkEnd w:id="25"/>
    </w:p>
    <w:p w14:paraId="3D11AE2F" w14:textId="77777777" w:rsidR="00C30175" w:rsidRPr="00C30175" w:rsidRDefault="00C30175" w:rsidP="00C30175"/>
    <w:p w14:paraId="7CA893D5" w14:textId="21B7676F" w:rsidR="00720C49" w:rsidRDefault="00720C49" w:rsidP="00720C49">
      <w:pPr>
        <w:pStyle w:val="Nagwek1"/>
      </w:pPr>
      <w:bookmarkStart w:id="26" w:name="_Toc93771355"/>
      <w:r>
        <w:lastRenderedPageBreak/>
        <w:t>Projekt systemu zarządzania wizytami gabinetu stomatologicznego</w:t>
      </w:r>
      <w:bookmarkEnd w:id="26"/>
    </w:p>
    <w:p w14:paraId="40648663" w14:textId="28050933" w:rsidR="00DE0022" w:rsidRDefault="00DE0022" w:rsidP="00DE0022">
      <w:pPr>
        <w:pStyle w:val="Nagwek2"/>
      </w:pPr>
      <w:bookmarkStart w:id="27" w:name="_Toc93771356"/>
      <w:r>
        <w:t>Procesy biznesowe</w:t>
      </w:r>
      <w:bookmarkEnd w:id="27"/>
    </w:p>
    <w:p w14:paraId="51403A2F" w14:textId="247B75D7" w:rsidR="00DE0022" w:rsidRDefault="00DE0022" w:rsidP="00DE0022">
      <w:pPr>
        <w:pStyle w:val="Nagwek3"/>
      </w:pPr>
      <w:bookmarkStart w:id="28" w:name="_Toc93771357"/>
      <w:r>
        <w:t>Obiekty biznesowe</w:t>
      </w:r>
      <w:bookmarkEnd w:id="28"/>
    </w:p>
    <w:p w14:paraId="2C466AC9" w14:textId="3E32B8EF" w:rsidR="00DE0022" w:rsidRDefault="00DE0022" w:rsidP="00DE0022">
      <w:pPr>
        <w:pStyle w:val="Nagwek3"/>
      </w:pPr>
      <w:bookmarkStart w:id="29" w:name="_Toc93771358"/>
      <w:r>
        <w:t>Aktorzy biznesowi</w:t>
      </w:r>
      <w:bookmarkEnd w:id="29"/>
    </w:p>
    <w:p w14:paraId="6D009581" w14:textId="6C954D61" w:rsidR="009225B6" w:rsidRDefault="009225B6" w:rsidP="009225B6">
      <w:pPr>
        <w:pStyle w:val="Nagwek3"/>
      </w:pPr>
      <w:bookmarkStart w:id="30" w:name="_Toc93771359"/>
      <w:r>
        <w:t>Procesy biznesowe</w:t>
      </w:r>
      <w:bookmarkEnd w:id="30"/>
    </w:p>
    <w:p w14:paraId="7CA34D34" w14:textId="60A9A7DA" w:rsidR="008B6DC9" w:rsidRDefault="008B6DC9" w:rsidP="008B6DC9">
      <w:pPr>
        <w:pStyle w:val="Nagwek2"/>
      </w:pPr>
      <w:bookmarkStart w:id="31" w:name="_Toc93771360"/>
      <w:r>
        <w:t>Specyfikacja wymagań</w:t>
      </w:r>
      <w:bookmarkEnd w:id="31"/>
    </w:p>
    <w:p w14:paraId="126E4899" w14:textId="702B48D6" w:rsidR="00D95B30" w:rsidRDefault="00D95B30" w:rsidP="00D95B30">
      <w:pPr>
        <w:pStyle w:val="Nagwek3"/>
      </w:pPr>
      <w:bookmarkStart w:id="32" w:name="_Toc93771361"/>
      <w:r>
        <w:t>Wymagania funkcjonalne</w:t>
      </w:r>
      <w:bookmarkEnd w:id="32"/>
    </w:p>
    <w:p w14:paraId="06EA9889" w14:textId="6825D713" w:rsidR="00D95B30" w:rsidRPr="00D95B30" w:rsidRDefault="00D95B30" w:rsidP="00D95B30">
      <w:pPr>
        <w:pStyle w:val="Nagwek3"/>
      </w:pPr>
      <w:bookmarkStart w:id="33" w:name="_Toc93771362"/>
      <w:r>
        <w:t>Wymagania niefunkcjonalne</w:t>
      </w:r>
      <w:bookmarkEnd w:id="33"/>
    </w:p>
    <w:p w14:paraId="5D9F7881" w14:textId="14C50759" w:rsidR="00EC4B27" w:rsidRDefault="000868F1" w:rsidP="000868F1">
      <w:pPr>
        <w:pStyle w:val="Nagwek2"/>
      </w:pPr>
      <w:bookmarkStart w:id="34" w:name="_Toc93771363"/>
      <w:r>
        <w:t>Analiza wymagań</w:t>
      </w:r>
      <w:bookmarkEnd w:id="34"/>
    </w:p>
    <w:p w14:paraId="42205A5B" w14:textId="55D581D0" w:rsidR="00FD39C2" w:rsidRPr="00FD39C2" w:rsidRDefault="00FD39C2" w:rsidP="00FD39C2">
      <w:pPr>
        <w:pStyle w:val="Nagwek3"/>
      </w:pPr>
      <w:bookmarkStart w:id="35" w:name="_Toc93771364"/>
      <w:r>
        <w:t>Statyczne elementy aplikacji</w:t>
      </w:r>
      <w:bookmarkEnd w:id="35"/>
    </w:p>
    <w:p w14:paraId="0C00C2B1" w14:textId="13E6F245" w:rsidR="002E1E24" w:rsidRDefault="002E1E24" w:rsidP="002E1E24">
      <w:pPr>
        <w:pStyle w:val="Nagwek3"/>
      </w:pPr>
      <w:bookmarkStart w:id="36" w:name="_Toc93771365"/>
      <w:r>
        <w:t>Panel lekarza</w:t>
      </w:r>
      <w:bookmarkEnd w:id="36"/>
    </w:p>
    <w:p w14:paraId="29FDCFE4" w14:textId="77777777" w:rsidR="002E1E24" w:rsidRDefault="002E1E24" w:rsidP="002E1E24">
      <w:pPr>
        <w:pStyle w:val="Nagwek3"/>
      </w:pPr>
      <w:bookmarkStart w:id="37" w:name="_Toc93771366"/>
      <w:r>
        <w:t>Panel pacjenta</w:t>
      </w:r>
      <w:bookmarkEnd w:id="37"/>
    </w:p>
    <w:p w14:paraId="5ED84EDB" w14:textId="7EC3F754" w:rsidR="002E1E24" w:rsidRDefault="002E1E24" w:rsidP="002E1E24">
      <w:pPr>
        <w:pStyle w:val="Nagwek3"/>
      </w:pPr>
      <w:bookmarkStart w:id="38" w:name="_Toc93771367"/>
      <w:r>
        <w:t>Panel administratora</w:t>
      </w:r>
      <w:bookmarkEnd w:id="38"/>
    </w:p>
    <w:p w14:paraId="78BAFD8F" w14:textId="782474E6" w:rsidR="00F34EE5" w:rsidRDefault="00F34EE5" w:rsidP="00F34EE5">
      <w:pPr>
        <w:pStyle w:val="Nagwek2"/>
      </w:pPr>
      <w:bookmarkStart w:id="39" w:name="_Toc93771368"/>
      <w:r>
        <w:t>Projekt struktury bazy danych</w:t>
      </w:r>
      <w:bookmarkEnd w:id="39"/>
    </w:p>
    <w:p w14:paraId="635500D2" w14:textId="4BC057CA" w:rsidR="003A2822" w:rsidRDefault="003A2822" w:rsidP="003A2822">
      <w:pPr>
        <w:pStyle w:val="Nagwek3"/>
      </w:pPr>
      <w:bookmarkStart w:id="40" w:name="_Toc93771369"/>
      <w:r>
        <w:t>Struktura bazy danych</w:t>
      </w:r>
      <w:bookmarkEnd w:id="40"/>
    </w:p>
    <w:p w14:paraId="31E1A49A" w14:textId="6481F920" w:rsidR="00FD39C2" w:rsidRDefault="00FD39C2" w:rsidP="00FD39C2">
      <w:pPr>
        <w:pStyle w:val="Nagwek3"/>
      </w:pPr>
      <w:bookmarkStart w:id="41" w:name="_Toc93771370"/>
      <w:r>
        <w:t>Role i uprawnienia użytkowników</w:t>
      </w:r>
      <w:bookmarkEnd w:id="41"/>
    </w:p>
    <w:p w14:paraId="4189F4D2" w14:textId="3536842C" w:rsidR="00FD39C2" w:rsidRDefault="0032762E" w:rsidP="0032762E">
      <w:pPr>
        <w:pStyle w:val="Nagwek1"/>
      </w:pPr>
      <w:bookmarkStart w:id="42" w:name="_Toc93771371"/>
      <w:r>
        <w:lastRenderedPageBreak/>
        <w:t>Implementacja</w:t>
      </w:r>
      <w:bookmarkEnd w:id="42"/>
    </w:p>
    <w:p w14:paraId="47012C42" w14:textId="77201AEB" w:rsidR="00B215F7" w:rsidRDefault="00B215F7" w:rsidP="00B215F7">
      <w:pPr>
        <w:pStyle w:val="Nagwek2"/>
      </w:pPr>
      <w:bookmarkStart w:id="43" w:name="_Toc93771372"/>
      <w:r>
        <w:t>Baza danych</w:t>
      </w:r>
      <w:bookmarkEnd w:id="43"/>
    </w:p>
    <w:p w14:paraId="42DEC45E" w14:textId="526D197D" w:rsidR="00B215F7" w:rsidRDefault="00B215F7" w:rsidP="00B215F7">
      <w:pPr>
        <w:pStyle w:val="Nagwek2"/>
      </w:pPr>
      <w:bookmarkStart w:id="44" w:name="_Toc93771373"/>
      <w:r>
        <w:t>Serwer aplikacji</w:t>
      </w:r>
      <w:bookmarkEnd w:id="44"/>
    </w:p>
    <w:p w14:paraId="441D8AD3" w14:textId="7AE99017" w:rsidR="00B215F7" w:rsidRPr="00B215F7" w:rsidRDefault="00B215F7" w:rsidP="00B215F7">
      <w:pPr>
        <w:pStyle w:val="Nagwek2"/>
      </w:pPr>
      <w:bookmarkStart w:id="45" w:name="_Toc93771374"/>
      <w:r>
        <w:t>Aplikacja internetowa</w:t>
      </w:r>
      <w:bookmarkEnd w:id="45"/>
    </w:p>
    <w:p w14:paraId="34E7A1CA" w14:textId="56953FA0" w:rsidR="0032762E" w:rsidRDefault="0032762E" w:rsidP="0032762E">
      <w:pPr>
        <w:pStyle w:val="Nagwek1"/>
      </w:pPr>
      <w:bookmarkStart w:id="46" w:name="_Toc93771375"/>
      <w:r>
        <w:lastRenderedPageBreak/>
        <w:t>Testowanie</w:t>
      </w:r>
      <w:bookmarkEnd w:id="46"/>
    </w:p>
    <w:p w14:paraId="6FC0A605" w14:textId="5498FFCA" w:rsidR="00832D44" w:rsidRDefault="00832D44" w:rsidP="00832D44">
      <w:pPr>
        <w:pStyle w:val="Nagwek2"/>
      </w:pPr>
      <w:bookmarkStart w:id="47" w:name="_Toc93771376"/>
      <w:r>
        <w:t>Testy zabezpieczeń</w:t>
      </w:r>
      <w:bookmarkEnd w:id="47"/>
    </w:p>
    <w:p w14:paraId="4CAE106A" w14:textId="03CDBE96" w:rsidR="00832D44" w:rsidRDefault="00832D44" w:rsidP="00832D44">
      <w:pPr>
        <w:pStyle w:val="Nagwek2"/>
      </w:pPr>
      <w:bookmarkStart w:id="48" w:name="_Toc93771377"/>
      <w:r>
        <w:t>Testy funkcjonalne</w:t>
      </w:r>
      <w:bookmarkEnd w:id="48"/>
    </w:p>
    <w:p w14:paraId="4CB8A36D" w14:textId="54BF3406" w:rsidR="00832D44" w:rsidRPr="00832D44" w:rsidRDefault="00832D44" w:rsidP="00832D44">
      <w:pPr>
        <w:pStyle w:val="Nagwek2"/>
      </w:pPr>
      <w:bookmarkStart w:id="49" w:name="_Toc93771378"/>
      <w:r>
        <w:t>Testy niefunkcjonalne</w:t>
      </w:r>
      <w:bookmarkEnd w:id="49"/>
    </w:p>
    <w:p w14:paraId="544783B9" w14:textId="3078C0C4" w:rsidR="0032762E" w:rsidRDefault="0032762E" w:rsidP="0032762E">
      <w:pPr>
        <w:pStyle w:val="Nagwek1"/>
      </w:pPr>
      <w:bookmarkStart w:id="50" w:name="_Toc93771379"/>
      <w:r>
        <w:lastRenderedPageBreak/>
        <w:t>Podsumowanie</w:t>
      </w:r>
      <w:bookmarkEnd w:id="50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51" w:name="_Toc93771380"/>
      <w:r>
        <w:lastRenderedPageBreak/>
        <w:t>Literatura</w:t>
      </w:r>
      <w:bookmarkEnd w:id="51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B77D65" w14:textId="77777777" w:rsidR="00F64D48" w:rsidRDefault="00F64D48" w:rsidP="008F10D5">
      <w:pPr>
        <w:spacing w:line="240" w:lineRule="auto"/>
      </w:pPr>
      <w:r>
        <w:separator/>
      </w:r>
    </w:p>
  </w:endnote>
  <w:endnote w:type="continuationSeparator" w:id="0">
    <w:p w14:paraId="7CB6F9FD" w14:textId="77777777" w:rsidR="00F64D48" w:rsidRDefault="00F64D48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C008C2" w14:textId="77777777" w:rsidR="00F64D48" w:rsidRDefault="00F64D48" w:rsidP="008F10D5">
      <w:pPr>
        <w:spacing w:line="240" w:lineRule="auto"/>
      </w:pPr>
      <w:r>
        <w:separator/>
      </w:r>
    </w:p>
  </w:footnote>
  <w:footnote w:type="continuationSeparator" w:id="0">
    <w:p w14:paraId="022A713B" w14:textId="77777777" w:rsidR="00F64D48" w:rsidRDefault="00F64D48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457B"/>
    <w:multiLevelType w:val="hybridMultilevel"/>
    <w:tmpl w:val="440C01BE"/>
    <w:lvl w:ilvl="0" w:tplc="8CF28B9A">
      <w:start w:val="18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872584"/>
    <w:multiLevelType w:val="hybridMultilevel"/>
    <w:tmpl w:val="6BB6B3B8"/>
    <w:lvl w:ilvl="0" w:tplc="04150011">
      <w:start w:val="1"/>
      <w:numFmt w:val="decimal"/>
      <w:lvlText w:val="%1)"/>
      <w:lvlJc w:val="left"/>
      <w:pPr>
        <w:ind w:left="1117" w:hanging="360"/>
      </w:pPr>
    </w:lvl>
    <w:lvl w:ilvl="1" w:tplc="04150019" w:tentative="1">
      <w:start w:val="1"/>
      <w:numFmt w:val="lowerLetter"/>
      <w:lvlText w:val="%2."/>
      <w:lvlJc w:val="left"/>
      <w:pPr>
        <w:ind w:left="1837" w:hanging="360"/>
      </w:pPr>
    </w:lvl>
    <w:lvl w:ilvl="2" w:tplc="0415001B" w:tentative="1">
      <w:start w:val="1"/>
      <w:numFmt w:val="lowerRoman"/>
      <w:lvlText w:val="%3."/>
      <w:lvlJc w:val="right"/>
      <w:pPr>
        <w:ind w:left="2557" w:hanging="180"/>
      </w:pPr>
    </w:lvl>
    <w:lvl w:ilvl="3" w:tplc="0415000F" w:tentative="1">
      <w:start w:val="1"/>
      <w:numFmt w:val="decimal"/>
      <w:lvlText w:val="%4."/>
      <w:lvlJc w:val="left"/>
      <w:pPr>
        <w:ind w:left="3277" w:hanging="360"/>
      </w:pPr>
    </w:lvl>
    <w:lvl w:ilvl="4" w:tplc="04150019" w:tentative="1">
      <w:start w:val="1"/>
      <w:numFmt w:val="lowerLetter"/>
      <w:lvlText w:val="%5."/>
      <w:lvlJc w:val="left"/>
      <w:pPr>
        <w:ind w:left="3997" w:hanging="360"/>
      </w:pPr>
    </w:lvl>
    <w:lvl w:ilvl="5" w:tplc="0415001B" w:tentative="1">
      <w:start w:val="1"/>
      <w:numFmt w:val="lowerRoman"/>
      <w:lvlText w:val="%6."/>
      <w:lvlJc w:val="right"/>
      <w:pPr>
        <w:ind w:left="4717" w:hanging="180"/>
      </w:pPr>
    </w:lvl>
    <w:lvl w:ilvl="6" w:tplc="0415000F" w:tentative="1">
      <w:start w:val="1"/>
      <w:numFmt w:val="decimal"/>
      <w:lvlText w:val="%7."/>
      <w:lvlJc w:val="left"/>
      <w:pPr>
        <w:ind w:left="5437" w:hanging="360"/>
      </w:pPr>
    </w:lvl>
    <w:lvl w:ilvl="7" w:tplc="04150019" w:tentative="1">
      <w:start w:val="1"/>
      <w:numFmt w:val="lowerLetter"/>
      <w:lvlText w:val="%8."/>
      <w:lvlJc w:val="left"/>
      <w:pPr>
        <w:ind w:left="6157" w:hanging="360"/>
      </w:pPr>
    </w:lvl>
    <w:lvl w:ilvl="8" w:tplc="041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>
    <w:nsid w:val="0649547B"/>
    <w:multiLevelType w:val="hybridMultilevel"/>
    <w:tmpl w:val="83BAF0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EC2B87"/>
    <w:multiLevelType w:val="hybridMultilevel"/>
    <w:tmpl w:val="0840D81E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0A631F9D"/>
    <w:multiLevelType w:val="hybridMultilevel"/>
    <w:tmpl w:val="03563952"/>
    <w:lvl w:ilvl="0" w:tplc="CB726CC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4626E0"/>
    <w:multiLevelType w:val="hybridMultilevel"/>
    <w:tmpl w:val="BF56DA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A43404"/>
    <w:multiLevelType w:val="hybridMultilevel"/>
    <w:tmpl w:val="6650A3D8"/>
    <w:lvl w:ilvl="0" w:tplc="0415000F">
      <w:start w:val="1"/>
      <w:numFmt w:val="decimal"/>
      <w:lvlText w:val="%1."/>
      <w:lvlJc w:val="left"/>
      <w:pPr>
        <w:ind w:left="1117" w:hanging="360"/>
      </w:pPr>
    </w:lvl>
    <w:lvl w:ilvl="1" w:tplc="04150019" w:tentative="1">
      <w:start w:val="1"/>
      <w:numFmt w:val="lowerLetter"/>
      <w:lvlText w:val="%2."/>
      <w:lvlJc w:val="left"/>
      <w:pPr>
        <w:ind w:left="1837" w:hanging="360"/>
      </w:pPr>
    </w:lvl>
    <w:lvl w:ilvl="2" w:tplc="0415001B" w:tentative="1">
      <w:start w:val="1"/>
      <w:numFmt w:val="lowerRoman"/>
      <w:lvlText w:val="%3."/>
      <w:lvlJc w:val="right"/>
      <w:pPr>
        <w:ind w:left="2557" w:hanging="180"/>
      </w:pPr>
    </w:lvl>
    <w:lvl w:ilvl="3" w:tplc="0415000F" w:tentative="1">
      <w:start w:val="1"/>
      <w:numFmt w:val="decimal"/>
      <w:lvlText w:val="%4."/>
      <w:lvlJc w:val="left"/>
      <w:pPr>
        <w:ind w:left="3277" w:hanging="360"/>
      </w:pPr>
    </w:lvl>
    <w:lvl w:ilvl="4" w:tplc="04150019" w:tentative="1">
      <w:start w:val="1"/>
      <w:numFmt w:val="lowerLetter"/>
      <w:lvlText w:val="%5."/>
      <w:lvlJc w:val="left"/>
      <w:pPr>
        <w:ind w:left="3997" w:hanging="360"/>
      </w:pPr>
    </w:lvl>
    <w:lvl w:ilvl="5" w:tplc="0415001B" w:tentative="1">
      <w:start w:val="1"/>
      <w:numFmt w:val="lowerRoman"/>
      <w:lvlText w:val="%6."/>
      <w:lvlJc w:val="right"/>
      <w:pPr>
        <w:ind w:left="4717" w:hanging="180"/>
      </w:pPr>
    </w:lvl>
    <w:lvl w:ilvl="6" w:tplc="0415000F" w:tentative="1">
      <w:start w:val="1"/>
      <w:numFmt w:val="decimal"/>
      <w:lvlText w:val="%7."/>
      <w:lvlJc w:val="left"/>
      <w:pPr>
        <w:ind w:left="5437" w:hanging="360"/>
      </w:pPr>
    </w:lvl>
    <w:lvl w:ilvl="7" w:tplc="04150019" w:tentative="1">
      <w:start w:val="1"/>
      <w:numFmt w:val="lowerLetter"/>
      <w:lvlText w:val="%8."/>
      <w:lvlJc w:val="left"/>
      <w:pPr>
        <w:ind w:left="6157" w:hanging="360"/>
      </w:pPr>
    </w:lvl>
    <w:lvl w:ilvl="8" w:tplc="041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>
    <w:nsid w:val="0E045BCF"/>
    <w:multiLevelType w:val="hybridMultilevel"/>
    <w:tmpl w:val="9A74E8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9">
    <w:nsid w:val="153A7711"/>
    <w:multiLevelType w:val="hybridMultilevel"/>
    <w:tmpl w:val="4134B4CE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1A636FBE"/>
    <w:multiLevelType w:val="hybridMultilevel"/>
    <w:tmpl w:val="52DC1B4A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>
    <w:nsid w:val="21B83571"/>
    <w:multiLevelType w:val="hybridMultilevel"/>
    <w:tmpl w:val="F814A1A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13">
    <w:nsid w:val="32093DA5"/>
    <w:multiLevelType w:val="hybridMultilevel"/>
    <w:tmpl w:val="5A1659A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323136FC"/>
    <w:multiLevelType w:val="hybridMultilevel"/>
    <w:tmpl w:val="540E2C32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39BB7A49"/>
    <w:multiLevelType w:val="hybridMultilevel"/>
    <w:tmpl w:val="48DA4C7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447C03B0"/>
    <w:multiLevelType w:val="hybridMultilevel"/>
    <w:tmpl w:val="267A93F4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460502DA"/>
    <w:multiLevelType w:val="hybridMultilevel"/>
    <w:tmpl w:val="3E5CAF74"/>
    <w:lvl w:ilvl="0" w:tplc="0415000F">
      <w:start w:val="1"/>
      <w:numFmt w:val="decimal"/>
      <w:lvlText w:val="%1."/>
      <w:lvlJc w:val="left"/>
      <w:pPr>
        <w:ind w:left="1117" w:hanging="360"/>
      </w:pPr>
    </w:lvl>
    <w:lvl w:ilvl="1" w:tplc="04150019">
      <w:start w:val="1"/>
      <w:numFmt w:val="lowerLetter"/>
      <w:lvlText w:val="%2."/>
      <w:lvlJc w:val="left"/>
      <w:pPr>
        <w:ind w:left="1837" w:hanging="360"/>
      </w:pPr>
    </w:lvl>
    <w:lvl w:ilvl="2" w:tplc="0415001B" w:tentative="1">
      <w:start w:val="1"/>
      <w:numFmt w:val="lowerRoman"/>
      <w:lvlText w:val="%3."/>
      <w:lvlJc w:val="right"/>
      <w:pPr>
        <w:ind w:left="2557" w:hanging="180"/>
      </w:pPr>
    </w:lvl>
    <w:lvl w:ilvl="3" w:tplc="0415000F" w:tentative="1">
      <w:start w:val="1"/>
      <w:numFmt w:val="decimal"/>
      <w:lvlText w:val="%4."/>
      <w:lvlJc w:val="left"/>
      <w:pPr>
        <w:ind w:left="3277" w:hanging="360"/>
      </w:pPr>
    </w:lvl>
    <w:lvl w:ilvl="4" w:tplc="04150019" w:tentative="1">
      <w:start w:val="1"/>
      <w:numFmt w:val="lowerLetter"/>
      <w:lvlText w:val="%5."/>
      <w:lvlJc w:val="left"/>
      <w:pPr>
        <w:ind w:left="3997" w:hanging="360"/>
      </w:pPr>
    </w:lvl>
    <w:lvl w:ilvl="5" w:tplc="0415001B" w:tentative="1">
      <w:start w:val="1"/>
      <w:numFmt w:val="lowerRoman"/>
      <w:lvlText w:val="%6."/>
      <w:lvlJc w:val="right"/>
      <w:pPr>
        <w:ind w:left="4717" w:hanging="180"/>
      </w:pPr>
    </w:lvl>
    <w:lvl w:ilvl="6" w:tplc="0415000F" w:tentative="1">
      <w:start w:val="1"/>
      <w:numFmt w:val="decimal"/>
      <w:lvlText w:val="%7."/>
      <w:lvlJc w:val="left"/>
      <w:pPr>
        <w:ind w:left="5437" w:hanging="360"/>
      </w:pPr>
    </w:lvl>
    <w:lvl w:ilvl="7" w:tplc="04150019" w:tentative="1">
      <w:start w:val="1"/>
      <w:numFmt w:val="lowerLetter"/>
      <w:lvlText w:val="%8."/>
      <w:lvlJc w:val="left"/>
      <w:pPr>
        <w:ind w:left="6157" w:hanging="360"/>
      </w:pPr>
    </w:lvl>
    <w:lvl w:ilvl="8" w:tplc="041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8">
    <w:nsid w:val="48A52FBE"/>
    <w:multiLevelType w:val="hybridMultilevel"/>
    <w:tmpl w:val="85B8786C"/>
    <w:lvl w:ilvl="0" w:tplc="CB726CC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5830B0"/>
    <w:multiLevelType w:val="hybridMultilevel"/>
    <w:tmpl w:val="3AD8DD8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4BE542BB"/>
    <w:multiLevelType w:val="hybridMultilevel"/>
    <w:tmpl w:val="79704E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A90A1D"/>
    <w:multiLevelType w:val="multilevel"/>
    <w:tmpl w:val="77A45DA2"/>
    <w:lvl w:ilvl="0">
      <w:start w:val="1"/>
      <w:numFmt w:val="ordinal"/>
      <w:suff w:val="space"/>
      <w:lvlText w:val="(%1)"/>
      <w:lvlJc w:val="left"/>
      <w:pPr>
        <w:ind w:left="0" w:firstLine="0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isLgl/>
      <w:suff w:val="space"/>
      <w:lvlText w:val="(%1.%2.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(%1.%2.%3.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>
    <w:nsid w:val="55393FE4"/>
    <w:multiLevelType w:val="hybridMultilevel"/>
    <w:tmpl w:val="AB8EEE0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>
    <w:nsid w:val="56274DB2"/>
    <w:multiLevelType w:val="hybridMultilevel"/>
    <w:tmpl w:val="EE6E80AA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564B53E1"/>
    <w:multiLevelType w:val="hybridMultilevel"/>
    <w:tmpl w:val="34AE6390"/>
    <w:lvl w:ilvl="0" w:tplc="04150011">
      <w:start w:val="1"/>
      <w:numFmt w:val="decimal"/>
      <w:lvlText w:val="%1)"/>
      <w:lvlJc w:val="left"/>
      <w:pPr>
        <w:ind w:left="1117" w:hanging="360"/>
      </w:pPr>
    </w:lvl>
    <w:lvl w:ilvl="1" w:tplc="04150019" w:tentative="1">
      <w:start w:val="1"/>
      <w:numFmt w:val="lowerLetter"/>
      <w:lvlText w:val="%2."/>
      <w:lvlJc w:val="left"/>
      <w:pPr>
        <w:ind w:left="1837" w:hanging="360"/>
      </w:pPr>
    </w:lvl>
    <w:lvl w:ilvl="2" w:tplc="0415001B" w:tentative="1">
      <w:start w:val="1"/>
      <w:numFmt w:val="lowerRoman"/>
      <w:lvlText w:val="%3."/>
      <w:lvlJc w:val="right"/>
      <w:pPr>
        <w:ind w:left="2557" w:hanging="180"/>
      </w:pPr>
    </w:lvl>
    <w:lvl w:ilvl="3" w:tplc="0415000F" w:tentative="1">
      <w:start w:val="1"/>
      <w:numFmt w:val="decimal"/>
      <w:lvlText w:val="%4."/>
      <w:lvlJc w:val="left"/>
      <w:pPr>
        <w:ind w:left="3277" w:hanging="360"/>
      </w:pPr>
    </w:lvl>
    <w:lvl w:ilvl="4" w:tplc="04150019" w:tentative="1">
      <w:start w:val="1"/>
      <w:numFmt w:val="lowerLetter"/>
      <w:lvlText w:val="%5."/>
      <w:lvlJc w:val="left"/>
      <w:pPr>
        <w:ind w:left="3997" w:hanging="360"/>
      </w:pPr>
    </w:lvl>
    <w:lvl w:ilvl="5" w:tplc="0415001B" w:tentative="1">
      <w:start w:val="1"/>
      <w:numFmt w:val="lowerRoman"/>
      <w:lvlText w:val="%6."/>
      <w:lvlJc w:val="right"/>
      <w:pPr>
        <w:ind w:left="4717" w:hanging="180"/>
      </w:pPr>
    </w:lvl>
    <w:lvl w:ilvl="6" w:tplc="0415000F" w:tentative="1">
      <w:start w:val="1"/>
      <w:numFmt w:val="decimal"/>
      <w:lvlText w:val="%7."/>
      <w:lvlJc w:val="left"/>
      <w:pPr>
        <w:ind w:left="5437" w:hanging="360"/>
      </w:pPr>
    </w:lvl>
    <w:lvl w:ilvl="7" w:tplc="04150019" w:tentative="1">
      <w:start w:val="1"/>
      <w:numFmt w:val="lowerLetter"/>
      <w:lvlText w:val="%8."/>
      <w:lvlJc w:val="left"/>
      <w:pPr>
        <w:ind w:left="6157" w:hanging="360"/>
      </w:pPr>
    </w:lvl>
    <w:lvl w:ilvl="8" w:tplc="041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>
    <w:nsid w:val="56C75BE6"/>
    <w:multiLevelType w:val="hybridMultilevel"/>
    <w:tmpl w:val="92B6BC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66092E"/>
    <w:multiLevelType w:val="hybridMultilevel"/>
    <w:tmpl w:val="CD8AD5E2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>
    <w:nsid w:val="5AEF42E0"/>
    <w:multiLevelType w:val="hybridMultilevel"/>
    <w:tmpl w:val="AAC287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EA706E"/>
    <w:multiLevelType w:val="hybridMultilevel"/>
    <w:tmpl w:val="FEFEE5BC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>
    <w:nsid w:val="62A80116"/>
    <w:multiLevelType w:val="hybridMultilevel"/>
    <w:tmpl w:val="8EFCF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EA31AA"/>
    <w:multiLevelType w:val="hybridMultilevel"/>
    <w:tmpl w:val="A0A2DB7A"/>
    <w:lvl w:ilvl="0" w:tplc="78000106">
      <w:start w:val="1"/>
      <w:numFmt w:val="bullet"/>
      <w:lvlText w:val=""/>
      <w:lvlJc w:val="left"/>
      <w:pPr>
        <w:tabs>
          <w:tab w:val="num" w:pos="397"/>
        </w:tabs>
        <w:ind w:left="0" w:firstLine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>
    <w:nsid w:val="6D4C5E32"/>
    <w:multiLevelType w:val="hybridMultilevel"/>
    <w:tmpl w:val="BECAC41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2">
    <w:nsid w:val="72377693"/>
    <w:multiLevelType w:val="hybridMultilevel"/>
    <w:tmpl w:val="4BCC3AA0"/>
    <w:lvl w:ilvl="0" w:tplc="0415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3">
    <w:nsid w:val="7278482D"/>
    <w:multiLevelType w:val="hybridMultilevel"/>
    <w:tmpl w:val="75DC0C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6"/>
  </w:num>
  <w:num w:numId="6">
    <w:abstractNumId w:val="16"/>
  </w:num>
  <w:num w:numId="7">
    <w:abstractNumId w:val="19"/>
  </w:num>
  <w:num w:numId="8">
    <w:abstractNumId w:val="15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27"/>
  </w:num>
  <w:num w:numId="12">
    <w:abstractNumId w:val="29"/>
  </w:num>
  <w:num w:numId="13">
    <w:abstractNumId w:val="5"/>
  </w:num>
  <w:num w:numId="14">
    <w:abstractNumId w:val="24"/>
  </w:num>
  <w:num w:numId="15">
    <w:abstractNumId w:val="31"/>
  </w:num>
  <w:num w:numId="16">
    <w:abstractNumId w:val="1"/>
  </w:num>
  <w:num w:numId="17">
    <w:abstractNumId w:val="22"/>
  </w:num>
  <w:num w:numId="18">
    <w:abstractNumId w:val="10"/>
  </w:num>
  <w:num w:numId="19">
    <w:abstractNumId w:val="26"/>
  </w:num>
  <w:num w:numId="20">
    <w:abstractNumId w:val="33"/>
  </w:num>
  <w:num w:numId="21">
    <w:abstractNumId w:val="3"/>
  </w:num>
  <w:num w:numId="22">
    <w:abstractNumId w:val="23"/>
  </w:num>
  <w:num w:numId="23">
    <w:abstractNumId w:val="13"/>
  </w:num>
  <w:num w:numId="24">
    <w:abstractNumId w:val="14"/>
  </w:num>
  <w:num w:numId="25">
    <w:abstractNumId w:val="17"/>
  </w:num>
  <w:num w:numId="26">
    <w:abstractNumId w:val="9"/>
  </w:num>
  <w:num w:numId="27">
    <w:abstractNumId w:val="2"/>
  </w:num>
  <w:num w:numId="28">
    <w:abstractNumId w:val="21"/>
  </w:num>
  <w:num w:numId="29">
    <w:abstractNumId w:val="18"/>
  </w:num>
  <w:num w:numId="30">
    <w:abstractNumId w:val="0"/>
  </w:num>
  <w:num w:numId="31">
    <w:abstractNumId w:val="4"/>
  </w:num>
  <w:num w:numId="32">
    <w:abstractNumId w:val="28"/>
  </w:num>
  <w:num w:numId="33">
    <w:abstractNumId w:val="32"/>
  </w:num>
  <w:num w:numId="34">
    <w:abstractNumId w:val="25"/>
  </w:num>
  <w:num w:numId="35">
    <w:abstractNumId w:val="20"/>
  </w:num>
  <w:num w:numId="36">
    <w:abstractNumId w:val="3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B0E"/>
    <w:rsid w:val="000048A5"/>
    <w:rsid w:val="000049DE"/>
    <w:rsid w:val="000052AC"/>
    <w:rsid w:val="000052DE"/>
    <w:rsid w:val="00005668"/>
    <w:rsid w:val="000058B6"/>
    <w:rsid w:val="00005DD5"/>
    <w:rsid w:val="0000632D"/>
    <w:rsid w:val="00006507"/>
    <w:rsid w:val="00007CDB"/>
    <w:rsid w:val="00007D76"/>
    <w:rsid w:val="00010667"/>
    <w:rsid w:val="000107F6"/>
    <w:rsid w:val="00011291"/>
    <w:rsid w:val="00011E6A"/>
    <w:rsid w:val="000136A5"/>
    <w:rsid w:val="00014661"/>
    <w:rsid w:val="000152C5"/>
    <w:rsid w:val="0001535E"/>
    <w:rsid w:val="00015706"/>
    <w:rsid w:val="000162D9"/>
    <w:rsid w:val="00016406"/>
    <w:rsid w:val="000167E1"/>
    <w:rsid w:val="00016DFB"/>
    <w:rsid w:val="000177DC"/>
    <w:rsid w:val="00017FB7"/>
    <w:rsid w:val="000207D9"/>
    <w:rsid w:val="00021216"/>
    <w:rsid w:val="00021407"/>
    <w:rsid w:val="00023B0F"/>
    <w:rsid w:val="00023D2C"/>
    <w:rsid w:val="00023DE0"/>
    <w:rsid w:val="00024377"/>
    <w:rsid w:val="00024713"/>
    <w:rsid w:val="00024EBA"/>
    <w:rsid w:val="00026052"/>
    <w:rsid w:val="000271E4"/>
    <w:rsid w:val="00030FDA"/>
    <w:rsid w:val="000318C1"/>
    <w:rsid w:val="000320B4"/>
    <w:rsid w:val="00032A6B"/>
    <w:rsid w:val="00032DA9"/>
    <w:rsid w:val="000334FE"/>
    <w:rsid w:val="0003416F"/>
    <w:rsid w:val="000341EB"/>
    <w:rsid w:val="00035A6A"/>
    <w:rsid w:val="00036D96"/>
    <w:rsid w:val="000374B6"/>
    <w:rsid w:val="00037BC6"/>
    <w:rsid w:val="00040556"/>
    <w:rsid w:val="0004065C"/>
    <w:rsid w:val="00040718"/>
    <w:rsid w:val="00040A0C"/>
    <w:rsid w:val="000415C1"/>
    <w:rsid w:val="000419B2"/>
    <w:rsid w:val="000421B6"/>
    <w:rsid w:val="00042939"/>
    <w:rsid w:val="00042F00"/>
    <w:rsid w:val="000432BB"/>
    <w:rsid w:val="000441CB"/>
    <w:rsid w:val="000441D0"/>
    <w:rsid w:val="00044966"/>
    <w:rsid w:val="000476B9"/>
    <w:rsid w:val="000479AF"/>
    <w:rsid w:val="00050674"/>
    <w:rsid w:val="00050C05"/>
    <w:rsid w:val="00050DA5"/>
    <w:rsid w:val="00050F5D"/>
    <w:rsid w:val="0005143D"/>
    <w:rsid w:val="0005168F"/>
    <w:rsid w:val="000526CA"/>
    <w:rsid w:val="000527DA"/>
    <w:rsid w:val="000535EB"/>
    <w:rsid w:val="00053CCD"/>
    <w:rsid w:val="00054831"/>
    <w:rsid w:val="00054A97"/>
    <w:rsid w:val="00054B5C"/>
    <w:rsid w:val="000555AE"/>
    <w:rsid w:val="0005692E"/>
    <w:rsid w:val="00056F02"/>
    <w:rsid w:val="000572FF"/>
    <w:rsid w:val="0005732B"/>
    <w:rsid w:val="00057624"/>
    <w:rsid w:val="00057820"/>
    <w:rsid w:val="00060893"/>
    <w:rsid w:val="00061370"/>
    <w:rsid w:val="0006184F"/>
    <w:rsid w:val="00061A01"/>
    <w:rsid w:val="000627AD"/>
    <w:rsid w:val="000633A4"/>
    <w:rsid w:val="00063A36"/>
    <w:rsid w:val="00063ACC"/>
    <w:rsid w:val="00063B64"/>
    <w:rsid w:val="00063BC6"/>
    <w:rsid w:val="00064919"/>
    <w:rsid w:val="00064A64"/>
    <w:rsid w:val="0006529F"/>
    <w:rsid w:val="000659F8"/>
    <w:rsid w:val="00066546"/>
    <w:rsid w:val="00071D2A"/>
    <w:rsid w:val="00071DD7"/>
    <w:rsid w:val="00072528"/>
    <w:rsid w:val="000729FD"/>
    <w:rsid w:val="00072CC0"/>
    <w:rsid w:val="000732CC"/>
    <w:rsid w:val="00073FCE"/>
    <w:rsid w:val="00073FE5"/>
    <w:rsid w:val="00074318"/>
    <w:rsid w:val="00075B09"/>
    <w:rsid w:val="00077306"/>
    <w:rsid w:val="0007777C"/>
    <w:rsid w:val="00077791"/>
    <w:rsid w:val="0008039C"/>
    <w:rsid w:val="00080BEF"/>
    <w:rsid w:val="000817D2"/>
    <w:rsid w:val="000820A3"/>
    <w:rsid w:val="00083590"/>
    <w:rsid w:val="00083A94"/>
    <w:rsid w:val="00084AB8"/>
    <w:rsid w:val="00084E54"/>
    <w:rsid w:val="00084F99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A5A"/>
    <w:rsid w:val="00094E7F"/>
    <w:rsid w:val="000954A8"/>
    <w:rsid w:val="00095944"/>
    <w:rsid w:val="000960FA"/>
    <w:rsid w:val="000961C7"/>
    <w:rsid w:val="00096EA5"/>
    <w:rsid w:val="00097F01"/>
    <w:rsid w:val="000A049D"/>
    <w:rsid w:val="000A05D8"/>
    <w:rsid w:val="000A07A4"/>
    <w:rsid w:val="000A0FC6"/>
    <w:rsid w:val="000A10AB"/>
    <w:rsid w:val="000A13D0"/>
    <w:rsid w:val="000A25A1"/>
    <w:rsid w:val="000A29E8"/>
    <w:rsid w:val="000A302A"/>
    <w:rsid w:val="000A314C"/>
    <w:rsid w:val="000A32E3"/>
    <w:rsid w:val="000A3C78"/>
    <w:rsid w:val="000A3DD9"/>
    <w:rsid w:val="000A45DA"/>
    <w:rsid w:val="000A4AFE"/>
    <w:rsid w:val="000A52DC"/>
    <w:rsid w:val="000A550F"/>
    <w:rsid w:val="000A5573"/>
    <w:rsid w:val="000A5C7B"/>
    <w:rsid w:val="000A5DA3"/>
    <w:rsid w:val="000A717E"/>
    <w:rsid w:val="000A7269"/>
    <w:rsid w:val="000A7A98"/>
    <w:rsid w:val="000B1456"/>
    <w:rsid w:val="000B1855"/>
    <w:rsid w:val="000B2340"/>
    <w:rsid w:val="000B255F"/>
    <w:rsid w:val="000B26DD"/>
    <w:rsid w:val="000B2C53"/>
    <w:rsid w:val="000B2DE4"/>
    <w:rsid w:val="000B3906"/>
    <w:rsid w:val="000B3AB4"/>
    <w:rsid w:val="000B4356"/>
    <w:rsid w:val="000B4725"/>
    <w:rsid w:val="000B4A27"/>
    <w:rsid w:val="000B4E71"/>
    <w:rsid w:val="000B6B66"/>
    <w:rsid w:val="000B78A8"/>
    <w:rsid w:val="000B7AD8"/>
    <w:rsid w:val="000B7D52"/>
    <w:rsid w:val="000B7DAF"/>
    <w:rsid w:val="000B7E47"/>
    <w:rsid w:val="000C01AD"/>
    <w:rsid w:val="000C05BA"/>
    <w:rsid w:val="000C06A0"/>
    <w:rsid w:val="000C0975"/>
    <w:rsid w:val="000C1ECA"/>
    <w:rsid w:val="000C22AD"/>
    <w:rsid w:val="000C2524"/>
    <w:rsid w:val="000C2C99"/>
    <w:rsid w:val="000C30F6"/>
    <w:rsid w:val="000C4275"/>
    <w:rsid w:val="000C4EB7"/>
    <w:rsid w:val="000C5346"/>
    <w:rsid w:val="000C5F9A"/>
    <w:rsid w:val="000C6233"/>
    <w:rsid w:val="000C6A39"/>
    <w:rsid w:val="000C7E66"/>
    <w:rsid w:val="000C7FF2"/>
    <w:rsid w:val="000D0003"/>
    <w:rsid w:val="000D0987"/>
    <w:rsid w:val="000D10B7"/>
    <w:rsid w:val="000D11D0"/>
    <w:rsid w:val="000D1608"/>
    <w:rsid w:val="000D1B4C"/>
    <w:rsid w:val="000D20B2"/>
    <w:rsid w:val="000D26EB"/>
    <w:rsid w:val="000D2804"/>
    <w:rsid w:val="000D2F40"/>
    <w:rsid w:val="000D3285"/>
    <w:rsid w:val="000D36E1"/>
    <w:rsid w:val="000D3998"/>
    <w:rsid w:val="000D4EFD"/>
    <w:rsid w:val="000D5702"/>
    <w:rsid w:val="000D5DBB"/>
    <w:rsid w:val="000D5E0B"/>
    <w:rsid w:val="000D6429"/>
    <w:rsid w:val="000D6E59"/>
    <w:rsid w:val="000E09D8"/>
    <w:rsid w:val="000E09F6"/>
    <w:rsid w:val="000E0D9F"/>
    <w:rsid w:val="000E1258"/>
    <w:rsid w:val="000E12F2"/>
    <w:rsid w:val="000E1394"/>
    <w:rsid w:val="000E14FB"/>
    <w:rsid w:val="000E1607"/>
    <w:rsid w:val="000E186F"/>
    <w:rsid w:val="000E2015"/>
    <w:rsid w:val="000E236F"/>
    <w:rsid w:val="000E2A17"/>
    <w:rsid w:val="000E3234"/>
    <w:rsid w:val="000E41E6"/>
    <w:rsid w:val="000E4736"/>
    <w:rsid w:val="000E4889"/>
    <w:rsid w:val="000E4D6F"/>
    <w:rsid w:val="000E5B03"/>
    <w:rsid w:val="000E6E35"/>
    <w:rsid w:val="000E7330"/>
    <w:rsid w:val="000F03A3"/>
    <w:rsid w:val="000F06ED"/>
    <w:rsid w:val="000F0B55"/>
    <w:rsid w:val="000F181E"/>
    <w:rsid w:val="000F1FBB"/>
    <w:rsid w:val="000F2376"/>
    <w:rsid w:val="000F2527"/>
    <w:rsid w:val="000F36B6"/>
    <w:rsid w:val="000F384A"/>
    <w:rsid w:val="000F3DF8"/>
    <w:rsid w:val="000F3F05"/>
    <w:rsid w:val="000F4086"/>
    <w:rsid w:val="000F484C"/>
    <w:rsid w:val="000F4D21"/>
    <w:rsid w:val="000F4EA3"/>
    <w:rsid w:val="000F53A8"/>
    <w:rsid w:val="000F5950"/>
    <w:rsid w:val="000F6ADF"/>
    <w:rsid w:val="000F6B91"/>
    <w:rsid w:val="000F6C18"/>
    <w:rsid w:val="000F7517"/>
    <w:rsid w:val="000F7BD4"/>
    <w:rsid w:val="00100075"/>
    <w:rsid w:val="00100DFC"/>
    <w:rsid w:val="00100EC9"/>
    <w:rsid w:val="00101FAB"/>
    <w:rsid w:val="001050B7"/>
    <w:rsid w:val="001059D6"/>
    <w:rsid w:val="00106C7D"/>
    <w:rsid w:val="001073A2"/>
    <w:rsid w:val="00107A89"/>
    <w:rsid w:val="00107CE8"/>
    <w:rsid w:val="00107D0A"/>
    <w:rsid w:val="00111453"/>
    <w:rsid w:val="00111936"/>
    <w:rsid w:val="00111B80"/>
    <w:rsid w:val="00111F15"/>
    <w:rsid w:val="00112BEE"/>
    <w:rsid w:val="00112C13"/>
    <w:rsid w:val="00113426"/>
    <w:rsid w:val="0011428A"/>
    <w:rsid w:val="001146E8"/>
    <w:rsid w:val="00115292"/>
    <w:rsid w:val="00115338"/>
    <w:rsid w:val="00115A49"/>
    <w:rsid w:val="00115D1E"/>
    <w:rsid w:val="00115F31"/>
    <w:rsid w:val="00116066"/>
    <w:rsid w:val="001168FD"/>
    <w:rsid w:val="00117940"/>
    <w:rsid w:val="00120769"/>
    <w:rsid w:val="00120E06"/>
    <w:rsid w:val="00121551"/>
    <w:rsid w:val="0012289E"/>
    <w:rsid w:val="0012306B"/>
    <w:rsid w:val="00123F94"/>
    <w:rsid w:val="00124588"/>
    <w:rsid w:val="00124903"/>
    <w:rsid w:val="00124C3D"/>
    <w:rsid w:val="00125079"/>
    <w:rsid w:val="0012559B"/>
    <w:rsid w:val="001255DD"/>
    <w:rsid w:val="0012606F"/>
    <w:rsid w:val="0012682E"/>
    <w:rsid w:val="00126A78"/>
    <w:rsid w:val="00126C29"/>
    <w:rsid w:val="001278B3"/>
    <w:rsid w:val="00130A09"/>
    <w:rsid w:val="00130A6A"/>
    <w:rsid w:val="00130D65"/>
    <w:rsid w:val="0013192E"/>
    <w:rsid w:val="00131AAC"/>
    <w:rsid w:val="00131CC9"/>
    <w:rsid w:val="00132D08"/>
    <w:rsid w:val="0013301C"/>
    <w:rsid w:val="00133902"/>
    <w:rsid w:val="00133BFF"/>
    <w:rsid w:val="0013415E"/>
    <w:rsid w:val="0013566B"/>
    <w:rsid w:val="001366BA"/>
    <w:rsid w:val="0013731F"/>
    <w:rsid w:val="001409A5"/>
    <w:rsid w:val="00141363"/>
    <w:rsid w:val="00142C61"/>
    <w:rsid w:val="00143355"/>
    <w:rsid w:val="00143540"/>
    <w:rsid w:val="001436A8"/>
    <w:rsid w:val="00143C6E"/>
    <w:rsid w:val="00143F12"/>
    <w:rsid w:val="00144686"/>
    <w:rsid w:val="0014479E"/>
    <w:rsid w:val="001447DE"/>
    <w:rsid w:val="00144B3F"/>
    <w:rsid w:val="00145146"/>
    <w:rsid w:val="00145B26"/>
    <w:rsid w:val="00145C60"/>
    <w:rsid w:val="00146419"/>
    <w:rsid w:val="00146949"/>
    <w:rsid w:val="00146A19"/>
    <w:rsid w:val="00147216"/>
    <w:rsid w:val="00147706"/>
    <w:rsid w:val="001504B9"/>
    <w:rsid w:val="001509C2"/>
    <w:rsid w:val="00150B69"/>
    <w:rsid w:val="001516B4"/>
    <w:rsid w:val="00152424"/>
    <w:rsid w:val="00153100"/>
    <w:rsid w:val="00153158"/>
    <w:rsid w:val="00153A44"/>
    <w:rsid w:val="00153AFE"/>
    <w:rsid w:val="001547B8"/>
    <w:rsid w:val="00156F25"/>
    <w:rsid w:val="00160887"/>
    <w:rsid w:val="00160E4E"/>
    <w:rsid w:val="0016166B"/>
    <w:rsid w:val="00162EFA"/>
    <w:rsid w:val="00163D8B"/>
    <w:rsid w:val="00164155"/>
    <w:rsid w:val="00164652"/>
    <w:rsid w:val="00166292"/>
    <w:rsid w:val="00166629"/>
    <w:rsid w:val="00166965"/>
    <w:rsid w:val="00167267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6174"/>
    <w:rsid w:val="00176851"/>
    <w:rsid w:val="00176A6B"/>
    <w:rsid w:val="00176C0E"/>
    <w:rsid w:val="00176ECA"/>
    <w:rsid w:val="001770EA"/>
    <w:rsid w:val="0018079D"/>
    <w:rsid w:val="001809F2"/>
    <w:rsid w:val="001810D3"/>
    <w:rsid w:val="001812D8"/>
    <w:rsid w:val="001816B9"/>
    <w:rsid w:val="00182457"/>
    <w:rsid w:val="001830B7"/>
    <w:rsid w:val="00184995"/>
    <w:rsid w:val="00184DB3"/>
    <w:rsid w:val="00186B46"/>
    <w:rsid w:val="00186F81"/>
    <w:rsid w:val="00187892"/>
    <w:rsid w:val="00187FB3"/>
    <w:rsid w:val="00190253"/>
    <w:rsid w:val="0019040D"/>
    <w:rsid w:val="00190C7A"/>
    <w:rsid w:val="00190D47"/>
    <w:rsid w:val="001911FF"/>
    <w:rsid w:val="00191A54"/>
    <w:rsid w:val="0019258F"/>
    <w:rsid w:val="00192DE8"/>
    <w:rsid w:val="00192E4D"/>
    <w:rsid w:val="00192F53"/>
    <w:rsid w:val="001931A1"/>
    <w:rsid w:val="00193954"/>
    <w:rsid w:val="00193D94"/>
    <w:rsid w:val="00194696"/>
    <w:rsid w:val="00195608"/>
    <w:rsid w:val="00195E48"/>
    <w:rsid w:val="0019608E"/>
    <w:rsid w:val="0019613B"/>
    <w:rsid w:val="00196606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53A8"/>
    <w:rsid w:val="001A59D0"/>
    <w:rsid w:val="001A6671"/>
    <w:rsid w:val="001A675F"/>
    <w:rsid w:val="001A7A46"/>
    <w:rsid w:val="001B07F6"/>
    <w:rsid w:val="001B1356"/>
    <w:rsid w:val="001B13EE"/>
    <w:rsid w:val="001B1868"/>
    <w:rsid w:val="001B239D"/>
    <w:rsid w:val="001B2603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7C24"/>
    <w:rsid w:val="001C088C"/>
    <w:rsid w:val="001C161D"/>
    <w:rsid w:val="001C1A28"/>
    <w:rsid w:val="001C2897"/>
    <w:rsid w:val="001C3021"/>
    <w:rsid w:val="001C30EF"/>
    <w:rsid w:val="001C352A"/>
    <w:rsid w:val="001C446F"/>
    <w:rsid w:val="001C4B51"/>
    <w:rsid w:val="001C53A5"/>
    <w:rsid w:val="001C5479"/>
    <w:rsid w:val="001C568A"/>
    <w:rsid w:val="001C71AC"/>
    <w:rsid w:val="001C7679"/>
    <w:rsid w:val="001C7731"/>
    <w:rsid w:val="001C77F1"/>
    <w:rsid w:val="001C7D7B"/>
    <w:rsid w:val="001D1B1A"/>
    <w:rsid w:val="001D2160"/>
    <w:rsid w:val="001D2388"/>
    <w:rsid w:val="001D32A2"/>
    <w:rsid w:val="001D352B"/>
    <w:rsid w:val="001D3791"/>
    <w:rsid w:val="001D47CD"/>
    <w:rsid w:val="001D495E"/>
    <w:rsid w:val="001D49EE"/>
    <w:rsid w:val="001D5825"/>
    <w:rsid w:val="001D5FDA"/>
    <w:rsid w:val="001D61E2"/>
    <w:rsid w:val="001D625C"/>
    <w:rsid w:val="001D69F0"/>
    <w:rsid w:val="001E006C"/>
    <w:rsid w:val="001E1561"/>
    <w:rsid w:val="001E296C"/>
    <w:rsid w:val="001E2DEB"/>
    <w:rsid w:val="001E322C"/>
    <w:rsid w:val="001E3254"/>
    <w:rsid w:val="001E3E7B"/>
    <w:rsid w:val="001E3FA8"/>
    <w:rsid w:val="001E4CC5"/>
    <w:rsid w:val="001E53BC"/>
    <w:rsid w:val="001E5867"/>
    <w:rsid w:val="001E5BBE"/>
    <w:rsid w:val="001E68BB"/>
    <w:rsid w:val="001E6976"/>
    <w:rsid w:val="001E71B2"/>
    <w:rsid w:val="001E7433"/>
    <w:rsid w:val="001E7955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F32"/>
    <w:rsid w:val="001F20C3"/>
    <w:rsid w:val="001F2E59"/>
    <w:rsid w:val="001F3689"/>
    <w:rsid w:val="001F55A1"/>
    <w:rsid w:val="001F60EC"/>
    <w:rsid w:val="001F62FD"/>
    <w:rsid w:val="001F668B"/>
    <w:rsid w:val="001F69D1"/>
    <w:rsid w:val="001F6FE8"/>
    <w:rsid w:val="001F7739"/>
    <w:rsid w:val="00200AB9"/>
    <w:rsid w:val="00200B0A"/>
    <w:rsid w:val="00200CF0"/>
    <w:rsid w:val="002018D6"/>
    <w:rsid w:val="00201A32"/>
    <w:rsid w:val="002020BC"/>
    <w:rsid w:val="0020309A"/>
    <w:rsid w:val="00203141"/>
    <w:rsid w:val="00203AF7"/>
    <w:rsid w:val="002041AC"/>
    <w:rsid w:val="002053F8"/>
    <w:rsid w:val="002055C4"/>
    <w:rsid w:val="00205760"/>
    <w:rsid w:val="00205B1A"/>
    <w:rsid w:val="00205B5F"/>
    <w:rsid w:val="00205C6F"/>
    <w:rsid w:val="002064E0"/>
    <w:rsid w:val="00206B83"/>
    <w:rsid w:val="002076E4"/>
    <w:rsid w:val="00207D77"/>
    <w:rsid w:val="0021025A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4158"/>
    <w:rsid w:val="002159D8"/>
    <w:rsid w:val="00215B83"/>
    <w:rsid w:val="002160A3"/>
    <w:rsid w:val="0021618E"/>
    <w:rsid w:val="0021680A"/>
    <w:rsid w:val="00216D42"/>
    <w:rsid w:val="002170C8"/>
    <w:rsid w:val="00217805"/>
    <w:rsid w:val="00217A25"/>
    <w:rsid w:val="0022055F"/>
    <w:rsid w:val="002237AB"/>
    <w:rsid w:val="002242AD"/>
    <w:rsid w:val="0022442E"/>
    <w:rsid w:val="00224C93"/>
    <w:rsid w:val="00224DB3"/>
    <w:rsid w:val="00225241"/>
    <w:rsid w:val="002253CB"/>
    <w:rsid w:val="00225811"/>
    <w:rsid w:val="00225ACF"/>
    <w:rsid w:val="00226585"/>
    <w:rsid w:val="0022706B"/>
    <w:rsid w:val="002270BB"/>
    <w:rsid w:val="00227413"/>
    <w:rsid w:val="00227B0E"/>
    <w:rsid w:val="00227E03"/>
    <w:rsid w:val="00227EDC"/>
    <w:rsid w:val="0023008E"/>
    <w:rsid w:val="002301A0"/>
    <w:rsid w:val="002302C6"/>
    <w:rsid w:val="00230C5A"/>
    <w:rsid w:val="00231004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C0D"/>
    <w:rsid w:val="00234E51"/>
    <w:rsid w:val="00236425"/>
    <w:rsid w:val="00236808"/>
    <w:rsid w:val="00237314"/>
    <w:rsid w:val="00240F06"/>
    <w:rsid w:val="002419AA"/>
    <w:rsid w:val="002420A9"/>
    <w:rsid w:val="0024234B"/>
    <w:rsid w:val="00242525"/>
    <w:rsid w:val="002426C5"/>
    <w:rsid w:val="00243427"/>
    <w:rsid w:val="002436E7"/>
    <w:rsid w:val="00243867"/>
    <w:rsid w:val="00243E1B"/>
    <w:rsid w:val="002443E6"/>
    <w:rsid w:val="00244484"/>
    <w:rsid w:val="00244898"/>
    <w:rsid w:val="00244AAA"/>
    <w:rsid w:val="00245633"/>
    <w:rsid w:val="002459E2"/>
    <w:rsid w:val="00245CA1"/>
    <w:rsid w:val="002466D9"/>
    <w:rsid w:val="002471A7"/>
    <w:rsid w:val="002473DC"/>
    <w:rsid w:val="002477AC"/>
    <w:rsid w:val="0024784A"/>
    <w:rsid w:val="00247EB4"/>
    <w:rsid w:val="0025005B"/>
    <w:rsid w:val="00250B53"/>
    <w:rsid w:val="00250BC9"/>
    <w:rsid w:val="00251936"/>
    <w:rsid w:val="0025289E"/>
    <w:rsid w:val="00252948"/>
    <w:rsid w:val="002535CD"/>
    <w:rsid w:val="00253777"/>
    <w:rsid w:val="00253B0D"/>
    <w:rsid w:val="00253C3D"/>
    <w:rsid w:val="002541EC"/>
    <w:rsid w:val="002548B6"/>
    <w:rsid w:val="00254B02"/>
    <w:rsid w:val="0025503B"/>
    <w:rsid w:val="0025517D"/>
    <w:rsid w:val="00255189"/>
    <w:rsid w:val="00255398"/>
    <w:rsid w:val="00255FD7"/>
    <w:rsid w:val="00256125"/>
    <w:rsid w:val="002562A8"/>
    <w:rsid w:val="00256373"/>
    <w:rsid w:val="00256CFE"/>
    <w:rsid w:val="00256E93"/>
    <w:rsid w:val="00260151"/>
    <w:rsid w:val="00260E16"/>
    <w:rsid w:val="0026158D"/>
    <w:rsid w:val="002615AE"/>
    <w:rsid w:val="00261ECB"/>
    <w:rsid w:val="00262B21"/>
    <w:rsid w:val="00263D45"/>
    <w:rsid w:val="00263F9B"/>
    <w:rsid w:val="0026469C"/>
    <w:rsid w:val="00265A8D"/>
    <w:rsid w:val="00265C8A"/>
    <w:rsid w:val="0026615A"/>
    <w:rsid w:val="002664AE"/>
    <w:rsid w:val="00266A2E"/>
    <w:rsid w:val="002676B0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C76"/>
    <w:rsid w:val="00273C95"/>
    <w:rsid w:val="002742DF"/>
    <w:rsid w:val="0027448F"/>
    <w:rsid w:val="0027512F"/>
    <w:rsid w:val="00275B2B"/>
    <w:rsid w:val="002762A6"/>
    <w:rsid w:val="0027691E"/>
    <w:rsid w:val="002776D4"/>
    <w:rsid w:val="00280DB3"/>
    <w:rsid w:val="00280E04"/>
    <w:rsid w:val="00281CE8"/>
    <w:rsid w:val="00281DEE"/>
    <w:rsid w:val="00281EEF"/>
    <w:rsid w:val="0028327C"/>
    <w:rsid w:val="00283706"/>
    <w:rsid w:val="00283E39"/>
    <w:rsid w:val="00283F25"/>
    <w:rsid w:val="00283FDC"/>
    <w:rsid w:val="00284601"/>
    <w:rsid w:val="00284CC1"/>
    <w:rsid w:val="002854BD"/>
    <w:rsid w:val="00286457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7DC"/>
    <w:rsid w:val="00293834"/>
    <w:rsid w:val="00294372"/>
    <w:rsid w:val="002943A4"/>
    <w:rsid w:val="002949EA"/>
    <w:rsid w:val="00294C51"/>
    <w:rsid w:val="0029578A"/>
    <w:rsid w:val="00295F70"/>
    <w:rsid w:val="00296D86"/>
    <w:rsid w:val="002972D4"/>
    <w:rsid w:val="002974B3"/>
    <w:rsid w:val="0029754E"/>
    <w:rsid w:val="002A005D"/>
    <w:rsid w:val="002A0063"/>
    <w:rsid w:val="002A0C2D"/>
    <w:rsid w:val="002A0D77"/>
    <w:rsid w:val="002A0D98"/>
    <w:rsid w:val="002A228F"/>
    <w:rsid w:val="002A2572"/>
    <w:rsid w:val="002A28F9"/>
    <w:rsid w:val="002A2E24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217B"/>
    <w:rsid w:val="002B21FD"/>
    <w:rsid w:val="002B31EC"/>
    <w:rsid w:val="002B4180"/>
    <w:rsid w:val="002B4801"/>
    <w:rsid w:val="002B484F"/>
    <w:rsid w:val="002B491E"/>
    <w:rsid w:val="002B4E7C"/>
    <w:rsid w:val="002B51DF"/>
    <w:rsid w:val="002B75A3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F29"/>
    <w:rsid w:val="002C41BD"/>
    <w:rsid w:val="002C52FD"/>
    <w:rsid w:val="002C5449"/>
    <w:rsid w:val="002C620B"/>
    <w:rsid w:val="002C6557"/>
    <w:rsid w:val="002C661C"/>
    <w:rsid w:val="002C6CD9"/>
    <w:rsid w:val="002C6D2C"/>
    <w:rsid w:val="002C7952"/>
    <w:rsid w:val="002D04FD"/>
    <w:rsid w:val="002D0762"/>
    <w:rsid w:val="002D08DF"/>
    <w:rsid w:val="002D1388"/>
    <w:rsid w:val="002D15C3"/>
    <w:rsid w:val="002D1C27"/>
    <w:rsid w:val="002D3833"/>
    <w:rsid w:val="002D3DD1"/>
    <w:rsid w:val="002D4E2F"/>
    <w:rsid w:val="002D507E"/>
    <w:rsid w:val="002D53B6"/>
    <w:rsid w:val="002D564D"/>
    <w:rsid w:val="002D5918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590"/>
    <w:rsid w:val="002E1E24"/>
    <w:rsid w:val="002E252F"/>
    <w:rsid w:val="002E2539"/>
    <w:rsid w:val="002E29D3"/>
    <w:rsid w:val="002E2B70"/>
    <w:rsid w:val="002E3B19"/>
    <w:rsid w:val="002E4F09"/>
    <w:rsid w:val="002E5234"/>
    <w:rsid w:val="002E7678"/>
    <w:rsid w:val="002F0BB0"/>
    <w:rsid w:val="002F13AA"/>
    <w:rsid w:val="002F225C"/>
    <w:rsid w:val="002F30A0"/>
    <w:rsid w:val="002F3A1C"/>
    <w:rsid w:val="002F3BC9"/>
    <w:rsid w:val="002F4183"/>
    <w:rsid w:val="002F5208"/>
    <w:rsid w:val="002F536A"/>
    <w:rsid w:val="002F58F2"/>
    <w:rsid w:val="002F59DF"/>
    <w:rsid w:val="002F5BDE"/>
    <w:rsid w:val="002F5DF3"/>
    <w:rsid w:val="002F6ED7"/>
    <w:rsid w:val="002F72D5"/>
    <w:rsid w:val="002F7531"/>
    <w:rsid w:val="003001A4"/>
    <w:rsid w:val="00300670"/>
    <w:rsid w:val="0030086F"/>
    <w:rsid w:val="00300990"/>
    <w:rsid w:val="00301165"/>
    <w:rsid w:val="00301A96"/>
    <w:rsid w:val="00301CCB"/>
    <w:rsid w:val="00302CA8"/>
    <w:rsid w:val="00303C43"/>
    <w:rsid w:val="00304AB8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38FE"/>
    <w:rsid w:val="00313B32"/>
    <w:rsid w:val="00313D1E"/>
    <w:rsid w:val="003144D2"/>
    <w:rsid w:val="00314C29"/>
    <w:rsid w:val="00315674"/>
    <w:rsid w:val="00317D34"/>
    <w:rsid w:val="00317D83"/>
    <w:rsid w:val="00317DD7"/>
    <w:rsid w:val="003201E2"/>
    <w:rsid w:val="00321C2C"/>
    <w:rsid w:val="00322B09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30DB7"/>
    <w:rsid w:val="003313A5"/>
    <w:rsid w:val="0033235A"/>
    <w:rsid w:val="003329D4"/>
    <w:rsid w:val="0033322C"/>
    <w:rsid w:val="00333A5E"/>
    <w:rsid w:val="00333ABF"/>
    <w:rsid w:val="003344CC"/>
    <w:rsid w:val="00335D6C"/>
    <w:rsid w:val="003361EE"/>
    <w:rsid w:val="003362E0"/>
    <w:rsid w:val="0033667D"/>
    <w:rsid w:val="00336901"/>
    <w:rsid w:val="00336D36"/>
    <w:rsid w:val="003372C1"/>
    <w:rsid w:val="00337743"/>
    <w:rsid w:val="00337758"/>
    <w:rsid w:val="00340AD7"/>
    <w:rsid w:val="00340E0B"/>
    <w:rsid w:val="00341707"/>
    <w:rsid w:val="00341885"/>
    <w:rsid w:val="00341F8F"/>
    <w:rsid w:val="0034323D"/>
    <w:rsid w:val="00343C43"/>
    <w:rsid w:val="003442C4"/>
    <w:rsid w:val="00345487"/>
    <w:rsid w:val="0034572D"/>
    <w:rsid w:val="00345990"/>
    <w:rsid w:val="00345E52"/>
    <w:rsid w:val="00345F47"/>
    <w:rsid w:val="00350359"/>
    <w:rsid w:val="00350DD5"/>
    <w:rsid w:val="0035107E"/>
    <w:rsid w:val="00351253"/>
    <w:rsid w:val="00351389"/>
    <w:rsid w:val="00351D33"/>
    <w:rsid w:val="003524CE"/>
    <w:rsid w:val="003524D1"/>
    <w:rsid w:val="003535BB"/>
    <w:rsid w:val="00353C8F"/>
    <w:rsid w:val="00353D48"/>
    <w:rsid w:val="00353FE1"/>
    <w:rsid w:val="00354837"/>
    <w:rsid w:val="0035529C"/>
    <w:rsid w:val="00355418"/>
    <w:rsid w:val="00355AC5"/>
    <w:rsid w:val="00356197"/>
    <w:rsid w:val="00356F33"/>
    <w:rsid w:val="003571F0"/>
    <w:rsid w:val="003572FA"/>
    <w:rsid w:val="00357A3F"/>
    <w:rsid w:val="00361792"/>
    <w:rsid w:val="00362C41"/>
    <w:rsid w:val="00363137"/>
    <w:rsid w:val="00363903"/>
    <w:rsid w:val="0036421A"/>
    <w:rsid w:val="00365B0E"/>
    <w:rsid w:val="00365F80"/>
    <w:rsid w:val="00367584"/>
    <w:rsid w:val="00370058"/>
    <w:rsid w:val="00372064"/>
    <w:rsid w:val="003720F2"/>
    <w:rsid w:val="00372470"/>
    <w:rsid w:val="0037348C"/>
    <w:rsid w:val="00373C86"/>
    <w:rsid w:val="003742A4"/>
    <w:rsid w:val="003752FC"/>
    <w:rsid w:val="00375329"/>
    <w:rsid w:val="003756B1"/>
    <w:rsid w:val="00375BF6"/>
    <w:rsid w:val="00376B34"/>
    <w:rsid w:val="00376F19"/>
    <w:rsid w:val="003775EE"/>
    <w:rsid w:val="00377A1F"/>
    <w:rsid w:val="00380006"/>
    <w:rsid w:val="003800CB"/>
    <w:rsid w:val="0038047C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8AF"/>
    <w:rsid w:val="00383A22"/>
    <w:rsid w:val="00385314"/>
    <w:rsid w:val="00385366"/>
    <w:rsid w:val="0038570F"/>
    <w:rsid w:val="00385A62"/>
    <w:rsid w:val="003860CE"/>
    <w:rsid w:val="003864A0"/>
    <w:rsid w:val="00386DDB"/>
    <w:rsid w:val="00386F7E"/>
    <w:rsid w:val="0038743D"/>
    <w:rsid w:val="00387769"/>
    <w:rsid w:val="00387D72"/>
    <w:rsid w:val="003900C2"/>
    <w:rsid w:val="003901E2"/>
    <w:rsid w:val="0039079E"/>
    <w:rsid w:val="00390A41"/>
    <w:rsid w:val="00390CDA"/>
    <w:rsid w:val="00390D37"/>
    <w:rsid w:val="00391742"/>
    <w:rsid w:val="00393777"/>
    <w:rsid w:val="00393820"/>
    <w:rsid w:val="0039430A"/>
    <w:rsid w:val="003943C5"/>
    <w:rsid w:val="00394820"/>
    <w:rsid w:val="003949B5"/>
    <w:rsid w:val="00395B44"/>
    <w:rsid w:val="00395D50"/>
    <w:rsid w:val="003963F9"/>
    <w:rsid w:val="0039652F"/>
    <w:rsid w:val="00396744"/>
    <w:rsid w:val="003977E1"/>
    <w:rsid w:val="003A0728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E8B"/>
    <w:rsid w:val="003A3FFE"/>
    <w:rsid w:val="003A41E0"/>
    <w:rsid w:val="003A46E0"/>
    <w:rsid w:val="003A48B5"/>
    <w:rsid w:val="003A54D7"/>
    <w:rsid w:val="003A5F59"/>
    <w:rsid w:val="003A7832"/>
    <w:rsid w:val="003B0164"/>
    <w:rsid w:val="003B0B37"/>
    <w:rsid w:val="003B1777"/>
    <w:rsid w:val="003B1CDC"/>
    <w:rsid w:val="003B27C1"/>
    <w:rsid w:val="003B2F98"/>
    <w:rsid w:val="003B3575"/>
    <w:rsid w:val="003B35B8"/>
    <w:rsid w:val="003B3B39"/>
    <w:rsid w:val="003B589B"/>
    <w:rsid w:val="003B5A53"/>
    <w:rsid w:val="003B5B78"/>
    <w:rsid w:val="003B6194"/>
    <w:rsid w:val="003B7249"/>
    <w:rsid w:val="003B7E28"/>
    <w:rsid w:val="003C020B"/>
    <w:rsid w:val="003C0322"/>
    <w:rsid w:val="003C0FB3"/>
    <w:rsid w:val="003C10A0"/>
    <w:rsid w:val="003C14E3"/>
    <w:rsid w:val="003C1518"/>
    <w:rsid w:val="003C1A88"/>
    <w:rsid w:val="003C2893"/>
    <w:rsid w:val="003C2A19"/>
    <w:rsid w:val="003C2F70"/>
    <w:rsid w:val="003C360E"/>
    <w:rsid w:val="003C3916"/>
    <w:rsid w:val="003C53DD"/>
    <w:rsid w:val="003C5638"/>
    <w:rsid w:val="003C5EDE"/>
    <w:rsid w:val="003C65AA"/>
    <w:rsid w:val="003C6D35"/>
    <w:rsid w:val="003C7726"/>
    <w:rsid w:val="003C7791"/>
    <w:rsid w:val="003D0790"/>
    <w:rsid w:val="003D08C6"/>
    <w:rsid w:val="003D0B74"/>
    <w:rsid w:val="003D10D2"/>
    <w:rsid w:val="003D19AB"/>
    <w:rsid w:val="003D2512"/>
    <w:rsid w:val="003D2E20"/>
    <w:rsid w:val="003D35A7"/>
    <w:rsid w:val="003D3602"/>
    <w:rsid w:val="003D36AA"/>
    <w:rsid w:val="003D397C"/>
    <w:rsid w:val="003D3A2D"/>
    <w:rsid w:val="003D4399"/>
    <w:rsid w:val="003D4A09"/>
    <w:rsid w:val="003D546D"/>
    <w:rsid w:val="003D5679"/>
    <w:rsid w:val="003D5AB5"/>
    <w:rsid w:val="003D5B79"/>
    <w:rsid w:val="003E001F"/>
    <w:rsid w:val="003E0148"/>
    <w:rsid w:val="003E03CC"/>
    <w:rsid w:val="003E30B0"/>
    <w:rsid w:val="003E4060"/>
    <w:rsid w:val="003E48E4"/>
    <w:rsid w:val="003E4FF2"/>
    <w:rsid w:val="003E5B62"/>
    <w:rsid w:val="003E5EA7"/>
    <w:rsid w:val="003E681E"/>
    <w:rsid w:val="003E74D0"/>
    <w:rsid w:val="003F0DC1"/>
    <w:rsid w:val="003F25B3"/>
    <w:rsid w:val="003F25FF"/>
    <w:rsid w:val="003F2D09"/>
    <w:rsid w:val="003F32C4"/>
    <w:rsid w:val="003F4B7C"/>
    <w:rsid w:val="003F4BE3"/>
    <w:rsid w:val="003F52C3"/>
    <w:rsid w:val="003F559F"/>
    <w:rsid w:val="003F5F5A"/>
    <w:rsid w:val="003F6710"/>
    <w:rsid w:val="003F6C59"/>
    <w:rsid w:val="003F7970"/>
    <w:rsid w:val="00400695"/>
    <w:rsid w:val="00401578"/>
    <w:rsid w:val="00401969"/>
    <w:rsid w:val="0040285D"/>
    <w:rsid w:val="00402A66"/>
    <w:rsid w:val="004030F4"/>
    <w:rsid w:val="004033F8"/>
    <w:rsid w:val="0040348F"/>
    <w:rsid w:val="0040415D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3DE"/>
    <w:rsid w:val="004105A0"/>
    <w:rsid w:val="004108EE"/>
    <w:rsid w:val="00411ED4"/>
    <w:rsid w:val="004121DE"/>
    <w:rsid w:val="0041283E"/>
    <w:rsid w:val="004128F0"/>
    <w:rsid w:val="00413913"/>
    <w:rsid w:val="00413922"/>
    <w:rsid w:val="00413B01"/>
    <w:rsid w:val="0041568B"/>
    <w:rsid w:val="00415C3A"/>
    <w:rsid w:val="00415E9F"/>
    <w:rsid w:val="00416287"/>
    <w:rsid w:val="004164EC"/>
    <w:rsid w:val="00416EFE"/>
    <w:rsid w:val="00417041"/>
    <w:rsid w:val="00420667"/>
    <w:rsid w:val="00422E32"/>
    <w:rsid w:val="00422E58"/>
    <w:rsid w:val="0042333B"/>
    <w:rsid w:val="00423779"/>
    <w:rsid w:val="004237FD"/>
    <w:rsid w:val="00423CEC"/>
    <w:rsid w:val="004248BC"/>
    <w:rsid w:val="00424B30"/>
    <w:rsid w:val="00424FC7"/>
    <w:rsid w:val="004251AC"/>
    <w:rsid w:val="00426617"/>
    <w:rsid w:val="004271B3"/>
    <w:rsid w:val="004272B0"/>
    <w:rsid w:val="004279B3"/>
    <w:rsid w:val="00427A80"/>
    <w:rsid w:val="00427AF6"/>
    <w:rsid w:val="00430D55"/>
    <w:rsid w:val="00430F03"/>
    <w:rsid w:val="004310B9"/>
    <w:rsid w:val="00431F2C"/>
    <w:rsid w:val="004328D1"/>
    <w:rsid w:val="004334CB"/>
    <w:rsid w:val="004339AF"/>
    <w:rsid w:val="00433E0F"/>
    <w:rsid w:val="004342E6"/>
    <w:rsid w:val="004349A7"/>
    <w:rsid w:val="0043597A"/>
    <w:rsid w:val="00436624"/>
    <w:rsid w:val="004373F1"/>
    <w:rsid w:val="0044038B"/>
    <w:rsid w:val="0044040B"/>
    <w:rsid w:val="00440448"/>
    <w:rsid w:val="0044063D"/>
    <w:rsid w:val="00440D36"/>
    <w:rsid w:val="00440E7C"/>
    <w:rsid w:val="00441BA5"/>
    <w:rsid w:val="00441C65"/>
    <w:rsid w:val="00441CD9"/>
    <w:rsid w:val="004420F2"/>
    <w:rsid w:val="00442C22"/>
    <w:rsid w:val="00442F45"/>
    <w:rsid w:val="00443A50"/>
    <w:rsid w:val="00443B20"/>
    <w:rsid w:val="00443C87"/>
    <w:rsid w:val="00443D8E"/>
    <w:rsid w:val="00444623"/>
    <w:rsid w:val="004456C1"/>
    <w:rsid w:val="00445BD3"/>
    <w:rsid w:val="00445F22"/>
    <w:rsid w:val="004462FF"/>
    <w:rsid w:val="00446F14"/>
    <w:rsid w:val="00450529"/>
    <w:rsid w:val="004505EA"/>
    <w:rsid w:val="00450DF3"/>
    <w:rsid w:val="004524DD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B0D"/>
    <w:rsid w:val="00456C86"/>
    <w:rsid w:val="004571F4"/>
    <w:rsid w:val="0045768D"/>
    <w:rsid w:val="00457A9E"/>
    <w:rsid w:val="00457B7C"/>
    <w:rsid w:val="00460116"/>
    <w:rsid w:val="00460351"/>
    <w:rsid w:val="00460EA7"/>
    <w:rsid w:val="00461926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4B4"/>
    <w:rsid w:val="004666B2"/>
    <w:rsid w:val="00466850"/>
    <w:rsid w:val="00466924"/>
    <w:rsid w:val="00466BAD"/>
    <w:rsid w:val="00467116"/>
    <w:rsid w:val="004677D3"/>
    <w:rsid w:val="004678EE"/>
    <w:rsid w:val="00467A87"/>
    <w:rsid w:val="0047001F"/>
    <w:rsid w:val="004716B6"/>
    <w:rsid w:val="0047172D"/>
    <w:rsid w:val="004727A5"/>
    <w:rsid w:val="0047282E"/>
    <w:rsid w:val="00474D68"/>
    <w:rsid w:val="00474DB1"/>
    <w:rsid w:val="004752DC"/>
    <w:rsid w:val="00476724"/>
    <w:rsid w:val="00477156"/>
    <w:rsid w:val="0047730D"/>
    <w:rsid w:val="0047741F"/>
    <w:rsid w:val="00477A35"/>
    <w:rsid w:val="00477C74"/>
    <w:rsid w:val="00480FA6"/>
    <w:rsid w:val="0048169F"/>
    <w:rsid w:val="00481772"/>
    <w:rsid w:val="00481A3F"/>
    <w:rsid w:val="0048231C"/>
    <w:rsid w:val="0048254A"/>
    <w:rsid w:val="00483615"/>
    <w:rsid w:val="0048383B"/>
    <w:rsid w:val="004854A4"/>
    <w:rsid w:val="00485AEE"/>
    <w:rsid w:val="004863AD"/>
    <w:rsid w:val="004868F4"/>
    <w:rsid w:val="00486C2D"/>
    <w:rsid w:val="00486C34"/>
    <w:rsid w:val="004875CA"/>
    <w:rsid w:val="004877F3"/>
    <w:rsid w:val="00487B0D"/>
    <w:rsid w:val="00490610"/>
    <w:rsid w:val="004909FF"/>
    <w:rsid w:val="00490DC8"/>
    <w:rsid w:val="004911A5"/>
    <w:rsid w:val="004917E5"/>
    <w:rsid w:val="00492516"/>
    <w:rsid w:val="004928BD"/>
    <w:rsid w:val="00493B14"/>
    <w:rsid w:val="0049402F"/>
    <w:rsid w:val="00494D2F"/>
    <w:rsid w:val="00495144"/>
    <w:rsid w:val="004955AF"/>
    <w:rsid w:val="0049568C"/>
    <w:rsid w:val="00496A54"/>
    <w:rsid w:val="00497B6C"/>
    <w:rsid w:val="00497D01"/>
    <w:rsid w:val="004A049C"/>
    <w:rsid w:val="004A0864"/>
    <w:rsid w:val="004A0DDE"/>
    <w:rsid w:val="004A0F5D"/>
    <w:rsid w:val="004A121F"/>
    <w:rsid w:val="004A1A11"/>
    <w:rsid w:val="004A1BEC"/>
    <w:rsid w:val="004A26D2"/>
    <w:rsid w:val="004A337D"/>
    <w:rsid w:val="004A3392"/>
    <w:rsid w:val="004A4334"/>
    <w:rsid w:val="004A492F"/>
    <w:rsid w:val="004A4B19"/>
    <w:rsid w:val="004A4F61"/>
    <w:rsid w:val="004A60A7"/>
    <w:rsid w:val="004A6175"/>
    <w:rsid w:val="004A63C2"/>
    <w:rsid w:val="004A6A42"/>
    <w:rsid w:val="004A7164"/>
    <w:rsid w:val="004A71FD"/>
    <w:rsid w:val="004A7599"/>
    <w:rsid w:val="004A75DB"/>
    <w:rsid w:val="004A760C"/>
    <w:rsid w:val="004A7E40"/>
    <w:rsid w:val="004B0897"/>
    <w:rsid w:val="004B194E"/>
    <w:rsid w:val="004B1F99"/>
    <w:rsid w:val="004B31DA"/>
    <w:rsid w:val="004B378A"/>
    <w:rsid w:val="004B466C"/>
    <w:rsid w:val="004B5AC7"/>
    <w:rsid w:val="004B657B"/>
    <w:rsid w:val="004B6699"/>
    <w:rsid w:val="004B6782"/>
    <w:rsid w:val="004B7363"/>
    <w:rsid w:val="004B7555"/>
    <w:rsid w:val="004B758E"/>
    <w:rsid w:val="004C0F3E"/>
    <w:rsid w:val="004C1539"/>
    <w:rsid w:val="004C1A3E"/>
    <w:rsid w:val="004C1DF4"/>
    <w:rsid w:val="004C33B9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E"/>
    <w:rsid w:val="004D2F17"/>
    <w:rsid w:val="004D2FA3"/>
    <w:rsid w:val="004D378A"/>
    <w:rsid w:val="004D381D"/>
    <w:rsid w:val="004D524C"/>
    <w:rsid w:val="004D5951"/>
    <w:rsid w:val="004D5A42"/>
    <w:rsid w:val="004D5E4A"/>
    <w:rsid w:val="004D61D2"/>
    <w:rsid w:val="004D6320"/>
    <w:rsid w:val="004D7BD6"/>
    <w:rsid w:val="004D7CCB"/>
    <w:rsid w:val="004E05F9"/>
    <w:rsid w:val="004E0D48"/>
    <w:rsid w:val="004E1B54"/>
    <w:rsid w:val="004E1F77"/>
    <w:rsid w:val="004E280B"/>
    <w:rsid w:val="004E2C0F"/>
    <w:rsid w:val="004E2D08"/>
    <w:rsid w:val="004E3194"/>
    <w:rsid w:val="004E321B"/>
    <w:rsid w:val="004E39DA"/>
    <w:rsid w:val="004E3A8A"/>
    <w:rsid w:val="004E3B29"/>
    <w:rsid w:val="004E5687"/>
    <w:rsid w:val="004E5754"/>
    <w:rsid w:val="004E5F14"/>
    <w:rsid w:val="004E627F"/>
    <w:rsid w:val="004E724A"/>
    <w:rsid w:val="004E76A7"/>
    <w:rsid w:val="004E7E7D"/>
    <w:rsid w:val="004F0237"/>
    <w:rsid w:val="004F0A07"/>
    <w:rsid w:val="004F0B9B"/>
    <w:rsid w:val="004F0CB9"/>
    <w:rsid w:val="004F0D08"/>
    <w:rsid w:val="004F0D86"/>
    <w:rsid w:val="004F2117"/>
    <w:rsid w:val="004F2B53"/>
    <w:rsid w:val="004F2F70"/>
    <w:rsid w:val="004F3085"/>
    <w:rsid w:val="004F4284"/>
    <w:rsid w:val="004F46E5"/>
    <w:rsid w:val="004F5342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1098"/>
    <w:rsid w:val="00501D19"/>
    <w:rsid w:val="005021A9"/>
    <w:rsid w:val="00502C23"/>
    <w:rsid w:val="00502D46"/>
    <w:rsid w:val="00504349"/>
    <w:rsid w:val="00504C4A"/>
    <w:rsid w:val="0050516A"/>
    <w:rsid w:val="00507F3A"/>
    <w:rsid w:val="00511EBD"/>
    <w:rsid w:val="00512177"/>
    <w:rsid w:val="00512532"/>
    <w:rsid w:val="005129FD"/>
    <w:rsid w:val="00513153"/>
    <w:rsid w:val="00513FA1"/>
    <w:rsid w:val="0051420B"/>
    <w:rsid w:val="00514797"/>
    <w:rsid w:val="005156F4"/>
    <w:rsid w:val="005158D9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6601"/>
    <w:rsid w:val="00527F0D"/>
    <w:rsid w:val="00530ED0"/>
    <w:rsid w:val="00531847"/>
    <w:rsid w:val="005333F7"/>
    <w:rsid w:val="00533460"/>
    <w:rsid w:val="00533836"/>
    <w:rsid w:val="00534007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906"/>
    <w:rsid w:val="00541287"/>
    <w:rsid w:val="0054167D"/>
    <w:rsid w:val="00542394"/>
    <w:rsid w:val="00542651"/>
    <w:rsid w:val="00542678"/>
    <w:rsid w:val="00543F7D"/>
    <w:rsid w:val="0054465F"/>
    <w:rsid w:val="00544877"/>
    <w:rsid w:val="00544B22"/>
    <w:rsid w:val="00545207"/>
    <w:rsid w:val="00545929"/>
    <w:rsid w:val="00545D0E"/>
    <w:rsid w:val="005466AB"/>
    <w:rsid w:val="00546CC0"/>
    <w:rsid w:val="00546EB9"/>
    <w:rsid w:val="0054714B"/>
    <w:rsid w:val="00550085"/>
    <w:rsid w:val="005500E1"/>
    <w:rsid w:val="00550B22"/>
    <w:rsid w:val="00551C86"/>
    <w:rsid w:val="00551E7C"/>
    <w:rsid w:val="00551F0A"/>
    <w:rsid w:val="005523C2"/>
    <w:rsid w:val="0055266A"/>
    <w:rsid w:val="005529A1"/>
    <w:rsid w:val="00552EAD"/>
    <w:rsid w:val="00552ED7"/>
    <w:rsid w:val="00553A2B"/>
    <w:rsid w:val="005540E6"/>
    <w:rsid w:val="0055510D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13B8"/>
    <w:rsid w:val="005618DD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7C84"/>
    <w:rsid w:val="0057075E"/>
    <w:rsid w:val="00570DA9"/>
    <w:rsid w:val="005711F8"/>
    <w:rsid w:val="00571765"/>
    <w:rsid w:val="005717DB"/>
    <w:rsid w:val="00571853"/>
    <w:rsid w:val="00571FD0"/>
    <w:rsid w:val="00572D27"/>
    <w:rsid w:val="00573E15"/>
    <w:rsid w:val="0057499B"/>
    <w:rsid w:val="00575AB3"/>
    <w:rsid w:val="00575DF2"/>
    <w:rsid w:val="00575F0E"/>
    <w:rsid w:val="00576617"/>
    <w:rsid w:val="0057696E"/>
    <w:rsid w:val="00576A91"/>
    <w:rsid w:val="00576E9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11C5"/>
    <w:rsid w:val="0059123E"/>
    <w:rsid w:val="0059175C"/>
    <w:rsid w:val="005918EA"/>
    <w:rsid w:val="0059196C"/>
    <w:rsid w:val="005919C3"/>
    <w:rsid w:val="00591B4D"/>
    <w:rsid w:val="00593810"/>
    <w:rsid w:val="00593CF1"/>
    <w:rsid w:val="00594F67"/>
    <w:rsid w:val="00595DF3"/>
    <w:rsid w:val="00595E19"/>
    <w:rsid w:val="00597A6D"/>
    <w:rsid w:val="005A03A8"/>
    <w:rsid w:val="005A0E39"/>
    <w:rsid w:val="005A106E"/>
    <w:rsid w:val="005A14A4"/>
    <w:rsid w:val="005A195C"/>
    <w:rsid w:val="005A23A2"/>
    <w:rsid w:val="005A2923"/>
    <w:rsid w:val="005A2C1E"/>
    <w:rsid w:val="005A3013"/>
    <w:rsid w:val="005A32F4"/>
    <w:rsid w:val="005A3D07"/>
    <w:rsid w:val="005A440A"/>
    <w:rsid w:val="005A4E2D"/>
    <w:rsid w:val="005A4F36"/>
    <w:rsid w:val="005A62C2"/>
    <w:rsid w:val="005A6B90"/>
    <w:rsid w:val="005A6EA2"/>
    <w:rsid w:val="005A7437"/>
    <w:rsid w:val="005A75D6"/>
    <w:rsid w:val="005B0006"/>
    <w:rsid w:val="005B0305"/>
    <w:rsid w:val="005B07FC"/>
    <w:rsid w:val="005B0BE1"/>
    <w:rsid w:val="005B0ED2"/>
    <w:rsid w:val="005B11A9"/>
    <w:rsid w:val="005B266A"/>
    <w:rsid w:val="005B2770"/>
    <w:rsid w:val="005B2C8E"/>
    <w:rsid w:val="005B2F42"/>
    <w:rsid w:val="005B37C1"/>
    <w:rsid w:val="005B3DDC"/>
    <w:rsid w:val="005B418D"/>
    <w:rsid w:val="005B45D0"/>
    <w:rsid w:val="005B47D0"/>
    <w:rsid w:val="005B4958"/>
    <w:rsid w:val="005B589D"/>
    <w:rsid w:val="005B62F2"/>
    <w:rsid w:val="005B65BA"/>
    <w:rsid w:val="005B6627"/>
    <w:rsid w:val="005B6628"/>
    <w:rsid w:val="005B7C60"/>
    <w:rsid w:val="005C0F0D"/>
    <w:rsid w:val="005C1348"/>
    <w:rsid w:val="005C21CD"/>
    <w:rsid w:val="005C2630"/>
    <w:rsid w:val="005C26F9"/>
    <w:rsid w:val="005C2C2C"/>
    <w:rsid w:val="005C2FC6"/>
    <w:rsid w:val="005C3E1E"/>
    <w:rsid w:val="005C43C7"/>
    <w:rsid w:val="005C464A"/>
    <w:rsid w:val="005C4A24"/>
    <w:rsid w:val="005C4FE4"/>
    <w:rsid w:val="005C54E4"/>
    <w:rsid w:val="005C5F81"/>
    <w:rsid w:val="005C6044"/>
    <w:rsid w:val="005C6472"/>
    <w:rsid w:val="005D04F0"/>
    <w:rsid w:val="005D0EAD"/>
    <w:rsid w:val="005D4C9C"/>
    <w:rsid w:val="005D53FD"/>
    <w:rsid w:val="005D5C28"/>
    <w:rsid w:val="005E09CD"/>
    <w:rsid w:val="005E15F2"/>
    <w:rsid w:val="005E2C0F"/>
    <w:rsid w:val="005E328D"/>
    <w:rsid w:val="005E3832"/>
    <w:rsid w:val="005E3A39"/>
    <w:rsid w:val="005E3E1A"/>
    <w:rsid w:val="005E59C7"/>
    <w:rsid w:val="005E64AF"/>
    <w:rsid w:val="005E68D3"/>
    <w:rsid w:val="005E7D59"/>
    <w:rsid w:val="005F0E4E"/>
    <w:rsid w:val="005F0E7C"/>
    <w:rsid w:val="005F11A7"/>
    <w:rsid w:val="005F12BD"/>
    <w:rsid w:val="005F16E5"/>
    <w:rsid w:val="005F2764"/>
    <w:rsid w:val="005F2DF3"/>
    <w:rsid w:val="005F3060"/>
    <w:rsid w:val="005F35A2"/>
    <w:rsid w:val="005F4D76"/>
    <w:rsid w:val="005F527F"/>
    <w:rsid w:val="005F5424"/>
    <w:rsid w:val="005F6AA7"/>
    <w:rsid w:val="005F72C0"/>
    <w:rsid w:val="006008E1"/>
    <w:rsid w:val="00600FAE"/>
    <w:rsid w:val="00601765"/>
    <w:rsid w:val="00601850"/>
    <w:rsid w:val="00602484"/>
    <w:rsid w:val="00602CBC"/>
    <w:rsid w:val="0060364D"/>
    <w:rsid w:val="006037C1"/>
    <w:rsid w:val="00604911"/>
    <w:rsid w:val="006051FC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5CF6"/>
    <w:rsid w:val="00616292"/>
    <w:rsid w:val="00616606"/>
    <w:rsid w:val="00616B71"/>
    <w:rsid w:val="00616C25"/>
    <w:rsid w:val="00617641"/>
    <w:rsid w:val="0061792D"/>
    <w:rsid w:val="00617DB1"/>
    <w:rsid w:val="00622478"/>
    <w:rsid w:val="006224CE"/>
    <w:rsid w:val="00622E1A"/>
    <w:rsid w:val="00622E52"/>
    <w:rsid w:val="0062341B"/>
    <w:rsid w:val="0062341D"/>
    <w:rsid w:val="00624167"/>
    <w:rsid w:val="00624C58"/>
    <w:rsid w:val="00624DAF"/>
    <w:rsid w:val="006250A4"/>
    <w:rsid w:val="0062513D"/>
    <w:rsid w:val="006254B4"/>
    <w:rsid w:val="006255FF"/>
    <w:rsid w:val="00626BF9"/>
    <w:rsid w:val="0062784E"/>
    <w:rsid w:val="00627A57"/>
    <w:rsid w:val="00627F89"/>
    <w:rsid w:val="0063022D"/>
    <w:rsid w:val="006308F3"/>
    <w:rsid w:val="00630E59"/>
    <w:rsid w:val="00631709"/>
    <w:rsid w:val="006336B5"/>
    <w:rsid w:val="0063398D"/>
    <w:rsid w:val="00634C09"/>
    <w:rsid w:val="00634CCF"/>
    <w:rsid w:val="0063744B"/>
    <w:rsid w:val="0063751B"/>
    <w:rsid w:val="0064091C"/>
    <w:rsid w:val="00640987"/>
    <w:rsid w:val="00641A18"/>
    <w:rsid w:val="00642170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95C"/>
    <w:rsid w:val="00646C93"/>
    <w:rsid w:val="00647414"/>
    <w:rsid w:val="006476F0"/>
    <w:rsid w:val="00650EAE"/>
    <w:rsid w:val="00651482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926"/>
    <w:rsid w:val="00655023"/>
    <w:rsid w:val="00655054"/>
    <w:rsid w:val="006550B7"/>
    <w:rsid w:val="00655EB2"/>
    <w:rsid w:val="006577DC"/>
    <w:rsid w:val="0066073A"/>
    <w:rsid w:val="0066143D"/>
    <w:rsid w:val="00662063"/>
    <w:rsid w:val="00662176"/>
    <w:rsid w:val="00663B32"/>
    <w:rsid w:val="00663E64"/>
    <w:rsid w:val="00664FED"/>
    <w:rsid w:val="006653A2"/>
    <w:rsid w:val="006653CC"/>
    <w:rsid w:val="006658B6"/>
    <w:rsid w:val="00665CBF"/>
    <w:rsid w:val="006665C2"/>
    <w:rsid w:val="00667AEA"/>
    <w:rsid w:val="00667B7F"/>
    <w:rsid w:val="00670A84"/>
    <w:rsid w:val="00670BF4"/>
    <w:rsid w:val="006720B9"/>
    <w:rsid w:val="0067239F"/>
    <w:rsid w:val="00673438"/>
    <w:rsid w:val="00673551"/>
    <w:rsid w:val="006735AA"/>
    <w:rsid w:val="006736FF"/>
    <w:rsid w:val="00673A5F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355"/>
    <w:rsid w:val="006804E0"/>
    <w:rsid w:val="00680B7B"/>
    <w:rsid w:val="00681125"/>
    <w:rsid w:val="006825FB"/>
    <w:rsid w:val="006832B1"/>
    <w:rsid w:val="00683F8F"/>
    <w:rsid w:val="0068442E"/>
    <w:rsid w:val="00684580"/>
    <w:rsid w:val="00684777"/>
    <w:rsid w:val="00684C5B"/>
    <w:rsid w:val="006870CC"/>
    <w:rsid w:val="006914B0"/>
    <w:rsid w:val="0069192F"/>
    <w:rsid w:val="00692238"/>
    <w:rsid w:val="00692E29"/>
    <w:rsid w:val="00692FFC"/>
    <w:rsid w:val="006933CA"/>
    <w:rsid w:val="00693666"/>
    <w:rsid w:val="006936CD"/>
    <w:rsid w:val="00694B16"/>
    <w:rsid w:val="00694D19"/>
    <w:rsid w:val="00695B61"/>
    <w:rsid w:val="0069609D"/>
    <w:rsid w:val="0069630A"/>
    <w:rsid w:val="0069651E"/>
    <w:rsid w:val="006976FF"/>
    <w:rsid w:val="006A09DF"/>
    <w:rsid w:val="006A0D22"/>
    <w:rsid w:val="006A1C9A"/>
    <w:rsid w:val="006A1FC8"/>
    <w:rsid w:val="006A2659"/>
    <w:rsid w:val="006A27E9"/>
    <w:rsid w:val="006A2CA2"/>
    <w:rsid w:val="006A2D06"/>
    <w:rsid w:val="006A2E99"/>
    <w:rsid w:val="006A4058"/>
    <w:rsid w:val="006A4665"/>
    <w:rsid w:val="006A50AC"/>
    <w:rsid w:val="006A68E4"/>
    <w:rsid w:val="006A7BF0"/>
    <w:rsid w:val="006B0204"/>
    <w:rsid w:val="006B05D8"/>
    <w:rsid w:val="006B11E4"/>
    <w:rsid w:val="006B13C0"/>
    <w:rsid w:val="006B14F5"/>
    <w:rsid w:val="006B3589"/>
    <w:rsid w:val="006B3675"/>
    <w:rsid w:val="006B3AD9"/>
    <w:rsid w:val="006B3F41"/>
    <w:rsid w:val="006B408D"/>
    <w:rsid w:val="006B4778"/>
    <w:rsid w:val="006B52D5"/>
    <w:rsid w:val="006B551E"/>
    <w:rsid w:val="006B56BC"/>
    <w:rsid w:val="006B5CF1"/>
    <w:rsid w:val="006B5E01"/>
    <w:rsid w:val="006B6866"/>
    <w:rsid w:val="006B68B5"/>
    <w:rsid w:val="006B6E5A"/>
    <w:rsid w:val="006B7069"/>
    <w:rsid w:val="006B740A"/>
    <w:rsid w:val="006C062D"/>
    <w:rsid w:val="006C1179"/>
    <w:rsid w:val="006C1263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69A"/>
    <w:rsid w:val="006E06BF"/>
    <w:rsid w:val="006E0BBA"/>
    <w:rsid w:val="006E19B3"/>
    <w:rsid w:val="006E2078"/>
    <w:rsid w:val="006E33A9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D3"/>
    <w:rsid w:val="006E690F"/>
    <w:rsid w:val="006E6B7C"/>
    <w:rsid w:val="006E6F65"/>
    <w:rsid w:val="006E71AB"/>
    <w:rsid w:val="006E7E3B"/>
    <w:rsid w:val="006F1000"/>
    <w:rsid w:val="006F108C"/>
    <w:rsid w:val="006F148E"/>
    <w:rsid w:val="006F2AA3"/>
    <w:rsid w:val="006F300A"/>
    <w:rsid w:val="006F4721"/>
    <w:rsid w:val="006F4A9F"/>
    <w:rsid w:val="006F4AA3"/>
    <w:rsid w:val="006F4B3F"/>
    <w:rsid w:val="006F4BB0"/>
    <w:rsid w:val="006F6182"/>
    <w:rsid w:val="006F684D"/>
    <w:rsid w:val="006F6AB4"/>
    <w:rsid w:val="006F75D5"/>
    <w:rsid w:val="007003AF"/>
    <w:rsid w:val="007004E7"/>
    <w:rsid w:val="0070117B"/>
    <w:rsid w:val="0070221E"/>
    <w:rsid w:val="007029A6"/>
    <w:rsid w:val="00703C2C"/>
    <w:rsid w:val="00704AF9"/>
    <w:rsid w:val="00704B46"/>
    <w:rsid w:val="00705233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112A"/>
    <w:rsid w:val="00711199"/>
    <w:rsid w:val="0071141E"/>
    <w:rsid w:val="0071151B"/>
    <w:rsid w:val="00712A5A"/>
    <w:rsid w:val="007141A9"/>
    <w:rsid w:val="00714555"/>
    <w:rsid w:val="00715057"/>
    <w:rsid w:val="00716FC7"/>
    <w:rsid w:val="00717B37"/>
    <w:rsid w:val="00717CF4"/>
    <w:rsid w:val="00717D1D"/>
    <w:rsid w:val="00717FB8"/>
    <w:rsid w:val="00720C49"/>
    <w:rsid w:val="00720FBD"/>
    <w:rsid w:val="0072102A"/>
    <w:rsid w:val="00722701"/>
    <w:rsid w:val="00722978"/>
    <w:rsid w:val="0072586F"/>
    <w:rsid w:val="0072596D"/>
    <w:rsid w:val="00726481"/>
    <w:rsid w:val="007268A3"/>
    <w:rsid w:val="007277AA"/>
    <w:rsid w:val="007302B4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23CB"/>
    <w:rsid w:val="007430BD"/>
    <w:rsid w:val="00743976"/>
    <w:rsid w:val="007440F2"/>
    <w:rsid w:val="007446CC"/>
    <w:rsid w:val="00744E5B"/>
    <w:rsid w:val="00745066"/>
    <w:rsid w:val="007451DE"/>
    <w:rsid w:val="00747A64"/>
    <w:rsid w:val="0075077A"/>
    <w:rsid w:val="00750D31"/>
    <w:rsid w:val="00751F25"/>
    <w:rsid w:val="00752074"/>
    <w:rsid w:val="007524F0"/>
    <w:rsid w:val="007527A7"/>
    <w:rsid w:val="00752E3B"/>
    <w:rsid w:val="00753832"/>
    <w:rsid w:val="007554D0"/>
    <w:rsid w:val="00755905"/>
    <w:rsid w:val="007559D0"/>
    <w:rsid w:val="00756331"/>
    <w:rsid w:val="00756722"/>
    <w:rsid w:val="00756AF4"/>
    <w:rsid w:val="00756B17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F13"/>
    <w:rsid w:val="00767092"/>
    <w:rsid w:val="00767154"/>
    <w:rsid w:val="00770454"/>
    <w:rsid w:val="00770AEA"/>
    <w:rsid w:val="00770BF7"/>
    <w:rsid w:val="0077296F"/>
    <w:rsid w:val="007731E1"/>
    <w:rsid w:val="00773A61"/>
    <w:rsid w:val="00774427"/>
    <w:rsid w:val="00774CB7"/>
    <w:rsid w:val="007750A5"/>
    <w:rsid w:val="00775381"/>
    <w:rsid w:val="00775890"/>
    <w:rsid w:val="00775910"/>
    <w:rsid w:val="00775DC1"/>
    <w:rsid w:val="0077678D"/>
    <w:rsid w:val="00777496"/>
    <w:rsid w:val="00777A1A"/>
    <w:rsid w:val="0078026F"/>
    <w:rsid w:val="007811F2"/>
    <w:rsid w:val="00781CD9"/>
    <w:rsid w:val="00781F30"/>
    <w:rsid w:val="007839D9"/>
    <w:rsid w:val="00783CA2"/>
    <w:rsid w:val="007843C9"/>
    <w:rsid w:val="00784A50"/>
    <w:rsid w:val="00784B21"/>
    <w:rsid w:val="00784BCA"/>
    <w:rsid w:val="00785409"/>
    <w:rsid w:val="00785807"/>
    <w:rsid w:val="00785811"/>
    <w:rsid w:val="00785A9B"/>
    <w:rsid w:val="00785CFD"/>
    <w:rsid w:val="00785DD5"/>
    <w:rsid w:val="00785ED0"/>
    <w:rsid w:val="00786795"/>
    <w:rsid w:val="00786DED"/>
    <w:rsid w:val="00787B13"/>
    <w:rsid w:val="00787D40"/>
    <w:rsid w:val="007901E7"/>
    <w:rsid w:val="00790ABE"/>
    <w:rsid w:val="00790B8C"/>
    <w:rsid w:val="00791FDE"/>
    <w:rsid w:val="00792A22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A0287"/>
    <w:rsid w:val="007A034F"/>
    <w:rsid w:val="007A0B36"/>
    <w:rsid w:val="007A107B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6EEA"/>
    <w:rsid w:val="007A74BB"/>
    <w:rsid w:val="007A77C0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898"/>
    <w:rsid w:val="007B6950"/>
    <w:rsid w:val="007B6D04"/>
    <w:rsid w:val="007B6F15"/>
    <w:rsid w:val="007B75C8"/>
    <w:rsid w:val="007B7CE6"/>
    <w:rsid w:val="007C0701"/>
    <w:rsid w:val="007C08A5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358"/>
    <w:rsid w:val="007C5616"/>
    <w:rsid w:val="007C57A2"/>
    <w:rsid w:val="007C57BA"/>
    <w:rsid w:val="007C5926"/>
    <w:rsid w:val="007C5AA0"/>
    <w:rsid w:val="007C686E"/>
    <w:rsid w:val="007C68E4"/>
    <w:rsid w:val="007C6937"/>
    <w:rsid w:val="007C6D5F"/>
    <w:rsid w:val="007D02A6"/>
    <w:rsid w:val="007D050A"/>
    <w:rsid w:val="007D073C"/>
    <w:rsid w:val="007D0ADA"/>
    <w:rsid w:val="007D1075"/>
    <w:rsid w:val="007D23CD"/>
    <w:rsid w:val="007D259D"/>
    <w:rsid w:val="007D31C4"/>
    <w:rsid w:val="007D39F8"/>
    <w:rsid w:val="007D3F77"/>
    <w:rsid w:val="007D447E"/>
    <w:rsid w:val="007D4D3E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4523"/>
    <w:rsid w:val="007E480C"/>
    <w:rsid w:val="007E53F8"/>
    <w:rsid w:val="007E5813"/>
    <w:rsid w:val="007E5CC3"/>
    <w:rsid w:val="007E6040"/>
    <w:rsid w:val="007E653C"/>
    <w:rsid w:val="007E67D2"/>
    <w:rsid w:val="007E6B9F"/>
    <w:rsid w:val="007E73EF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7BA"/>
    <w:rsid w:val="007F298F"/>
    <w:rsid w:val="007F31A1"/>
    <w:rsid w:val="007F34CC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550F"/>
    <w:rsid w:val="00805669"/>
    <w:rsid w:val="008057DF"/>
    <w:rsid w:val="00806058"/>
    <w:rsid w:val="00806590"/>
    <w:rsid w:val="00806B79"/>
    <w:rsid w:val="00806E26"/>
    <w:rsid w:val="00806F34"/>
    <w:rsid w:val="00810AF7"/>
    <w:rsid w:val="00810DEE"/>
    <w:rsid w:val="00811943"/>
    <w:rsid w:val="0081226C"/>
    <w:rsid w:val="00812783"/>
    <w:rsid w:val="008129D0"/>
    <w:rsid w:val="00812C8D"/>
    <w:rsid w:val="00813A86"/>
    <w:rsid w:val="00813DD7"/>
    <w:rsid w:val="008145D6"/>
    <w:rsid w:val="0081496A"/>
    <w:rsid w:val="0081557C"/>
    <w:rsid w:val="008163C8"/>
    <w:rsid w:val="00816751"/>
    <w:rsid w:val="008167DB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6F6"/>
    <w:rsid w:val="008238E8"/>
    <w:rsid w:val="0082567E"/>
    <w:rsid w:val="008257B6"/>
    <w:rsid w:val="00825D14"/>
    <w:rsid w:val="0082634D"/>
    <w:rsid w:val="008268F7"/>
    <w:rsid w:val="00826C4C"/>
    <w:rsid w:val="00826D97"/>
    <w:rsid w:val="00827FFA"/>
    <w:rsid w:val="0083003A"/>
    <w:rsid w:val="00831370"/>
    <w:rsid w:val="00832CAE"/>
    <w:rsid w:val="00832D44"/>
    <w:rsid w:val="00833404"/>
    <w:rsid w:val="00833AF1"/>
    <w:rsid w:val="00834789"/>
    <w:rsid w:val="00834EEB"/>
    <w:rsid w:val="008351D4"/>
    <w:rsid w:val="00836A36"/>
    <w:rsid w:val="00837289"/>
    <w:rsid w:val="00837A7E"/>
    <w:rsid w:val="00837C15"/>
    <w:rsid w:val="00840001"/>
    <w:rsid w:val="00840559"/>
    <w:rsid w:val="008406C7"/>
    <w:rsid w:val="008418B7"/>
    <w:rsid w:val="00841A67"/>
    <w:rsid w:val="00841BCC"/>
    <w:rsid w:val="0084261B"/>
    <w:rsid w:val="00842E47"/>
    <w:rsid w:val="00842FE2"/>
    <w:rsid w:val="00843CBD"/>
    <w:rsid w:val="00843D0A"/>
    <w:rsid w:val="0084500E"/>
    <w:rsid w:val="008456D3"/>
    <w:rsid w:val="0084580D"/>
    <w:rsid w:val="00846349"/>
    <w:rsid w:val="008467AF"/>
    <w:rsid w:val="008467C2"/>
    <w:rsid w:val="008478F0"/>
    <w:rsid w:val="00850302"/>
    <w:rsid w:val="00851EEF"/>
    <w:rsid w:val="00851FB3"/>
    <w:rsid w:val="008520B1"/>
    <w:rsid w:val="008520F8"/>
    <w:rsid w:val="0085254C"/>
    <w:rsid w:val="00852878"/>
    <w:rsid w:val="00852A87"/>
    <w:rsid w:val="0085362D"/>
    <w:rsid w:val="00853E15"/>
    <w:rsid w:val="00854204"/>
    <w:rsid w:val="00854B0F"/>
    <w:rsid w:val="00857539"/>
    <w:rsid w:val="00861481"/>
    <w:rsid w:val="00861B29"/>
    <w:rsid w:val="00861CCA"/>
    <w:rsid w:val="008624E5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52EB"/>
    <w:rsid w:val="008673E9"/>
    <w:rsid w:val="00867737"/>
    <w:rsid w:val="008677B7"/>
    <w:rsid w:val="00867BC5"/>
    <w:rsid w:val="008706ED"/>
    <w:rsid w:val="00870768"/>
    <w:rsid w:val="00871005"/>
    <w:rsid w:val="00871855"/>
    <w:rsid w:val="00871F61"/>
    <w:rsid w:val="00872A5F"/>
    <w:rsid w:val="0087312F"/>
    <w:rsid w:val="0087359A"/>
    <w:rsid w:val="00874838"/>
    <w:rsid w:val="0087506A"/>
    <w:rsid w:val="00876248"/>
    <w:rsid w:val="0087657E"/>
    <w:rsid w:val="008765B3"/>
    <w:rsid w:val="00876802"/>
    <w:rsid w:val="008770FF"/>
    <w:rsid w:val="0087751A"/>
    <w:rsid w:val="00877B88"/>
    <w:rsid w:val="008800FB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7029"/>
    <w:rsid w:val="00887FE2"/>
    <w:rsid w:val="008900ED"/>
    <w:rsid w:val="00890C69"/>
    <w:rsid w:val="00891569"/>
    <w:rsid w:val="0089185A"/>
    <w:rsid w:val="00891F2B"/>
    <w:rsid w:val="0089289E"/>
    <w:rsid w:val="00892947"/>
    <w:rsid w:val="00893175"/>
    <w:rsid w:val="00893298"/>
    <w:rsid w:val="008938F9"/>
    <w:rsid w:val="00893DB2"/>
    <w:rsid w:val="0089460A"/>
    <w:rsid w:val="008946F9"/>
    <w:rsid w:val="0089475F"/>
    <w:rsid w:val="00895A70"/>
    <w:rsid w:val="00896F60"/>
    <w:rsid w:val="00897818"/>
    <w:rsid w:val="008A0C51"/>
    <w:rsid w:val="008A127A"/>
    <w:rsid w:val="008A1D72"/>
    <w:rsid w:val="008A1E59"/>
    <w:rsid w:val="008A29B8"/>
    <w:rsid w:val="008A3110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9E6"/>
    <w:rsid w:val="008A7220"/>
    <w:rsid w:val="008B097C"/>
    <w:rsid w:val="008B0E93"/>
    <w:rsid w:val="008B1095"/>
    <w:rsid w:val="008B19B7"/>
    <w:rsid w:val="008B23AB"/>
    <w:rsid w:val="008B4767"/>
    <w:rsid w:val="008B4A3D"/>
    <w:rsid w:val="008B4DDE"/>
    <w:rsid w:val="008B5869"/>
    <w:rsid w:val="008B59D2"/>
    <w:rsid w:val="008B6390"/>
    <w:rsid w:val="008B67A8"/>
    <w:rsid w:val="008B6DC9"/>
    <w:rsid w:val="008B745D"/>
    <w:rsid w:val="008B76EB"/>
    <w:rsid w:val="008C202D"/>
    <w:rsid w:val="008C3513"/>
    <w:rsid w:val="008C3E71"/>
    <w:rsid w:val="008C5B99"/>
    <w:rsid w:val="008C6AB0"/>
    <w:rsid w:val="008C7B05"/>
    <w:rsid w:val="008C7B53"/>
    <w:rsid w:val="008D0296"/>
    <w:rsid w:val="008D08D4"/>
    <w:rsid w:val="008D0E3D"/>
    <w:rsid w:val="008D0E44"/>
    <w:rsid w:val="008D14AE"/>
    <w:rsid w:val="008D4177"/>
    <w:rsid w:val="008D43E1"/>
    <w:rsid w:val="008D4DA6"/>
    <w:rsid w:val="008D5027"/>
    <w:rsid w:val="008D6071"/>
    <w:rsid w:val="008D6751"/>
    <w:rsid w:val="008D6777"/>
    <w:rsid w:val="008D7C8E"/>
    <w:rsid w:val="008E01CF"/>
    <w:rsid w:val="008E0943"/>
    <w:rsid w:val="008E12DD"/>
    <w:rsid w:val="008E19E6"/>
    <w:rsid w:val="008E21F2"/>
    <w:rsid w:val="008E255A"/>
    <w:rsid w:val="008E34DE"/>
    <w:rsid w:val="008E5873"/>
    <w:rsid w:val="008E5CF2"/>
    <w:rsid w:val="008E606B"/>
    <w:rsid w:val="008E61F5"/>
    <w:rsid w:val="008E66FE"/>
    <w:rsid w:val="008E6C74"/>
    <w:rsid w:val="008E7403"/>
    <w:rsid w:val="008E7C42"/>
    <w:rsid w:val="008E7CD7"/>
    <w:rsid w:val="008F077E"/>
    <w:rsid w:val="008F0799"/>
    <w:rsid w:val="008F0A7D"/>
    <w:rsid w:val="008F10D5"/>
    <w:rsid w:val="008F136D"/>
    <w:rsid w:val="008F2C95"/>
    <w:rsid w:val="008F3242"/>
    <w:rsid w:val="008F39DA"/>
    <w:rsid w:val="008F3A99"/>
    <w:rsid w:val="008F461B"/>
    <w:rsid w:val="008F4BF2"/>
    <w:rsid w:val="008F5B18"/>
    <w:rsid w:val="008F7801"/>
    <w:rsid w:val="008F7EC0"/>
    <w:rsid w:val="00900423"/>
    <w:rsid w:val="00901D5C"/>
    <w:rsid w:val="00902605"/>
    <w:rsid w:val="0090294A"/>
    <w:rsid w:val="00902990"/>
    <w:rsid w:val="00902B00"/>
    <w:rsid w:val="00904E81"/>
    <w:rsid w:val="00904FBF"/>
    <w:rsid w:val="00905450"/>
    <w:rsid w:val="00905E7D"/>
    <w:rsid w:val="009074A1"/>
    <w:rsid w:val="0091074C"/>
    <w:rsid w:val="00911C12"/>
    <w:rsid w:val="00912398"/>
    <w:rsid w:val="009123E4"/>
    <w:rsid w:val="00912AFE"/>
    <w:rsid w:val="00912B26"/>
    <w:rsid w:val="009130ED"/>
    <w:rsid w:val="00913A5F"/>
    <w:rsid w:val="00913ACF"/>
    <w:rsid w:val="00914235"/>
    <w:rsid w:val="009149BF"/>
    <w:rsid w:val="00915810"/>
    <w:rsid w:val="009159C7"/>
    <w:rsid w:val="00915A04"/>
    <w:rsid w:val="00915B0D"/>
    <w:rsid w:val="00915BDA"/>
    <w:rsid w:val="0091726C"/>
    <w:rsid w:val="009172E6"/>
    <w:rsid w:val="00917D00"/>
    <w:rsid w:val="00920CEB"/>
    <w:rsid w:val="009213AA"/>
    <w:rsid w:val="00921579"/>
    <w:rsid w:val="009218A2"/>
    <w:rsid w:val="009220A3"/>
    <w:rsid w:val="009225B6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7C43"/>
    <w:rsid w:val="00927D66"/>
    <w:rsid w:val="0093092E"/>
    <w:rsid w:val="00930CBC"/>
    <w:rsid w:val="009323B0"/>
    <w:rsid w:val="009324DA"/>
    <w:rsid w:val="00932D65"/>
    <w:rsid w:val="00933A28"/>
    <w:rsid w:val="00934BBA"/>
    <w:rsid w:val="00934D6C"/>
    <w:rsid w:val="00934EE6"/>
    <w:rsid w:val="009352B0"/>
    <w:rsid w:val="00935F6E"/>
    <w:rsid w:val="00936323"/>
    <w:rsid w:val="009378D8"/>
    <w:rsid w:val="009378EF"/>
    <w:rsid w:val="009400F9"/>
    <w:rsid w:val="00940AE2"/>
    <w:rsid w:val="00940FB4"/>
    <w:rsid w:val="00941464"/>
    <w:rsid w:val="00941E4C"/>
    <w:rsid w:val="00941F82"/>
    <w:rsid w:val="0094323C"/>
    <w:rsid w:val="00943553"/>
    <w:rsid w:val="009437CE"/>
    <w:rsid w:val="009444FA"/>
    <w:rsid w:val="0094478A"/>
    <w:rsid w:val="009457BE"/>
    <w:rsid w:val="009464DA"/>
    <w:rsid w:val="009465ED"/>
    <w:rsid w:val="00946921"/>
    <w:rsid w:val="00946C61"/>
    <w:rsid w:val="00947AB3"/>
    <w:rsid w:val="0095057B"/>
    <w:rsid w:val="009509CF"/>
    <w:rsid w:val="00952429"/>
    <w:rsid w:val="00952B20"/>
    <w:rsid w:val="00952D6C"/>
    <w:rsid w:val="009543D7"/>
    <w:rsid w:val="0095532F"/>
    <w:rsid w:val="009559B6"/>
    <w:rsid w:val="00956A68"/>
    <w:rsid w:val="00957489"/>
    <w:rsid w:val="0096023C"/>
    <w:rsid w:val="00960BA0"/>
    <w:rsid w:val="0096103D"/>
    <w:rsid w:val="009626DE"/>
    <w:rsid w:val="00962D18"/>
    <w:rsid w:val="00962E07"/>
    <w:rsid w:val="00963A64"/>
    <w:rsid w:val="00964310"/>
    <w:rsid w:val="0096432D"/>
    <w:rsid w:val="009645FA"/>
    <w:rsid w:val="009648DA"/>
    <w:rsid w:val="00965F8A"/>
    <w:rsid w:val="00966ABA"/>
    <w:rsid w:val="00966E34"/>
    <w:rsid w:val="00967116"/>
    <w:rsid w:val="00967D08"/>
    <w:rsid w:val="00970203"/>
    <w:rsid w:val="0097050A"/>
    <w:rsid w:val="00971542"/>
    <w:rsid w:val="00971607"/>
    <w:rsid w:val="0097243C"/>
    <w:rsid w:val="00972849"/>
    <w:rsid w:val="009732C0"/>
    <w:rsid w:val="00973D86"/>
    <w:rsid w:val="00974119"/>
    <w:rsid w:val="00974340"/>
    <w:rsid w:val="009750A7"/>
    <w:rsid w:val="009754E0"/>
    <w:rsid w:val="00975E8A"/>
    <w:rsid w:val="0097607D"/>
    <w:rsid w:val="0097652F"/>
    <w:rsid w:val="009765D9"/>
    <w:rsid w:val="00976EB7"/>
    <w:rsid w:val="0097715F"/>
    <w:rsid w:val="00977454"/>
    <w:rsid w:val="00977A17"/>
    <w:rsid w:val="00981857"/>
    <w:rsid w:val="00981BDD"/>
    <w:rsid w:val="00981C07"/>
    <w:rsid w:val="0098227B"/>
    <w:rsid w:val="0098288B"/>
    <w:rsid w:val="00982AEB"/>
    <w:rsid w:val="00982F7A"/>
    <w:rsid w:val="0098328B"/>
    <w:rsid w:val="00983585"/>
    <w:rsid w:val="00983870"/>
    <w:rsid w:val="00983A75"/>
    <w:rsid w:val="0098439A"/>
    <w:rsid w:val="009844A6"/>
    <w:rsid w:val="00984B57"/>
    <w:rsid w:val="00984B80"/>
    <w:rsid w:val="00984C86"/>
    <w:rsid w:val="00984E01"/>
    <w:rsid w:val="00986607"/>
    <w:rsid w:val="00986AB4"/>
    <w:rsid w:val="00987042"/>
    <w:rsid w:val="009876D6"/>
    <w:rsid w:val="00987BCD"/>
    <w:rsid w:val="00987F14"/>
    <w:rsid w:val="00991900"/>
    <w:rsid w:val="00991AC9"/>
    <w:rsid w:val="00992855"/>
    <w:rsid w:val="00992BCD"/>
    <w:rsid w:val="00993222"/>
    <w:rsid w:val="0099362C"/>
    <w:rsid w:val="009938D0"/>
    <w:rsid w:val="00994193"/>
    <w:rsid w:val="009942AE"/>
    <w:rsid w:val="00994E69"/>
    <w:rsid w:val="0099512B"/>
    <w:rsid w:val="009956C5"/>
    <w:rsid w:val="00995857"/>
    <w:rsid w:val="009959A6"/>
    <w:rsid w:val="00995DEE"/>
    <w:rsid w:val="00996253"/>
    <w:rsid w:val="00996BAD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A36"/>
    <w:rsid w:val="009A2C96"/>
    <w:rsid w:val="009A2F9A"/>
    <w:rsid w:val="009A3A3E"/>
    <w:rsid w:val="009A5E09"/>
    <w:rsid w:val="009A6123"/>
    <w:rsid w:val="009A677A"/>
    <w:rsid w:val="009A6CDA"/>
    <w:rsid w:val="009A6CE8"/>
    <w:rsid w:val="009A7280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2898"/>
    <w:rsid w:val="009B2B14"/>
    <w:rsid w:val="009B2D49"/>
    <w:rsid w:val="009B31C5"/>
    <w:rsid w:val="009B3AEB"/>
    <w:rsid w:val="009B3EE7"/>
    <w:rsid w:val="009B4C4F"/>
    <w:rsid w:val="009B4F88"/>
    <w:rsid w:val="009B55D2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708"/>
    <w:rsid w:val="009C1885"/>
    <w:rsid w:val="009C1EF9"/>
    <w:rsid w:val="009C2208"/>
    <w:rsid w:val="009C24F7"/>
    <w:rsid w:val="009C29E5"/>
    <w:rsid w:val="009C306F"/>
    <w:rsid w:val="009C35A1"/>
    <w:rsid w:val="009C3FA9"/>
    <w:rsid w:val="009C3FB2"/>
    <w:rsid w:val="009C40A5"/>
    <w:rsid w:val="009C40C8"/>
    <w:rsid w:val="009C4B85"/>
    <w:rsid w:val="009C4C0B"/>
    <w:rsid w:val="009C4E95"/>
    <w:rsid w:val="009C6C68"/>
    <w:rsid w:val="009C6C6D"/>
    <w:rsid w:val="009D022A"/>
    <w:rsid w:val="009D09A5"/>
    <w:rsid w:val="009D107A"/>
    <w:rsid w:val="009D3D8D"/>
    <w:rsid w:val="009D3ECA"/>
    <w:rsid w:val="009D4467"/>
    <w:rsid w:val="009D46A7"/>
    <w:rsid w:val="009D6C31"/>
    <w:rsid w:val="009D6E4B"/>
    <w:rsid w:val="009E0110"/>
    <w:rsid w:val="009E12DE"/>
    <w:rsid w:val="009E20FA"/>
    <w:rsid w:val="009E220D"/>
    <w:rsid w:val="009E229A"/>
    <w:rsid w:val="009E2356"/>
    <w:rsid w:val="009E34EF"/>
    <w:rsid w:val="009E358E"/>
    <w:rsid w:val="009E39CB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E3B"/>
    <w:rsid w:val="009F2B33"/>
    <w:rsid w:val="009F3656"/>
    <w:rsid w:val="009F3AB3"/>
    <w:rsid w:val="009F3D38"/>
    <w:rsid w:val="009F3E98"/>
    <w:rsid w:val="009F48B4"/>
    <w:rsid w:val="009F520C"/>
    <w:rsid w:val="009F5596"/>
    <w:rsid w:val="009F5ED5"/>
    <w:rsid w:val="009F69D2"/>
    <w:rsid w:val="009F719A"/>
    <w:rsid w:val="009F737A"/>
    <w:rsid w:val="009F7E3C"/>
    <w:rsid w:val="00A00A56"/>
    <w:rsid w:val="00A00C1A"/>
    <w:rsid w:val="00A01BE4"/>
    <w:rsid w:val="00A0202D"/>
    <w:rsid w:val="00A030C2"/>
    <w:rsid w:val="00A034AB"/>
    <w:rsid w:val="00A04211"/>
    <w:rsid w:val="00A04814"/>
    <w:rsid w:val="00A049BA"/>
    <w:rsid w:val="00A04D69"/>
    <w:rsid w:val="00A0631F"/>
    <w:rsid w:val="00A0767B"/>
    <w:rsid w:val="00A10A6A"/>
    <w:rsid w:val="00A10A9B"/>
    <w:rsid w:val="00A11871"/>
    <w:rsid w:val="00A1215A"/>
    <w:rsid w:val="00A1287C"/>
    <w:rsid w:val="00A13D4D"/>
    <w:rsid w:val="00A1451D"/>
    <w:rsid w:val="00A15445"/>
    <w:rsid w:val="00A160D6"/>
    <w:rsid w:val="00A16E15"/>
    <w:rsid w:val="00A172DD"/>
    <w:rsid w:val="00A201A8"/>
    <w:rsid w:val="00A204A5"/>
    <w:rsid w:val="00A205E8"/>
    <w:rsid w:val="00A20845"/>
    <w:rsid w:val="00A20991"/>
    <w:rsid w:val="00A20C54"/>
    <w:rsid w:val="00A20DB6"/>
    <w:rsid w:val="00A21277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F34"/>
    <w:rsid w:val="00A313CA"/>
    <w:rsid w:val="00A318C8"/>
    <w:rsid w:val="00A31B9F"/>
    <w:rsid w:val="00A31FF6"/>
    <w:rsid w:val="00A32222"/>
    <w:rsid w:val="00A32407"/>
    <w:rsid w:val="00A32414"/>
    <w:rsid w:val="00A327F1"/>
    <w:rsid w:val="00A3315B"/>
    <w:rsid w:val="00A336A9"/>
    <w:rsid w:val="00A3381E"/>
    <w:rsid w:val="00A33889"/>
    <w:rsid w:val="00A33C5D"/>
    <w:rsid w:val="00A33F49"/>
    <w:rsid w:val="00A35776"/>
    <w:rsid w:val="00A35914"/>
    <w:rsid w:val="00A35B7D"/>
    <w:rsid w:val="00A35D9F"/>
    <w:rsid w:val="00A36051"/>
    <w:rsid w:val="00A360B7"/>
    <w:rsid w:val="00A37B38"/>
    <w:rsid w:val="00A402D3"/>
    <w:rsid w:val="00A40A40"/>
    <w:rsid w:val="00A40B54"/>
    <w:rsid w:val="00A410F6"/>
    <w:rsid w:val="00A41379"/>
    <w:rsid w:val="00A42DBC"/>
    <w:rsid w:val="00A42E65"/>
    <w:rsid w:val="00A431C1"/>
    <w:rsid w:val="00A436DA"/>
    <w:rsid w:val="00A436E6"/>
    <w:rsid w:val="00A437FA"/>
    <w:rsid w:val="00A43CB0"/>
    <w:rsid w:val="00A43CCC"/>
    <w:rsid w:val="00A44871"/>
    <w:rsid w:val="00A4556A"/>
    <w:rsid w:val="00A45A3D"/>
    <w:rsid w:val="00A45AD0"/>
    <w:rsid w:val="00A45BCD"/>
    <w:rsid w:val="00A45D32"/>
    <w:rsid w:val="00A45FA3"/>
    <w:rsid w:val="00A46011"/>
    <w:rsid w:val="00A46067"/>
    <w:rsid w:val="00A46112"/>
    <w:rsid w:val="00A47021"/>
    <w:rsid w:val="00A47102"/>
    <w:rsid w:val="00A47AF3"/>
    <w:rsid w:val="00A506D8"/>
    <w:rsid w:val="00A535C9"/>
    <w:rsid w:val="00A53760"/>
    <w:rsid w:val="00A5400F"/>
    <w:rsid w:val="00A5436E"/>
    <w:rsid w:val="00A54542"/>
    <w:rsid w:val="00A54803"/>
    <w:rsid w:val="00A55199"/>
    <w:rsid w:val="00A552AD"/>
    <w:rsid w:val="00A56AC1"/>
    <w:rsid w:val="00A56BAC"/>
    <w:rsid w:val="00A57146"/>
    <w:rsid w:val="00A57362"/>
    <w:rsid w:val="00A574ED"/>
    <w:rsid w:val="00A5753D"/>
    <w:rsid w:val="00A57D25"/>
    <w:rsid w:val="00A606CC"/>
    <w:rsid w:val="00A60D2F"/>
    <w:rsid w:val="00A60F6B"/>
    <w:rsid w:val="00A6306F"/>
    <w:rsid w:val="00A63641"/>
    <w:rsid w:val="00A6431D"/>
    <w:rsid w:val="00A6473B"/>
    <w:rsid w:val="00A64EAD"/>
    <w:rsid w:val="00A65648"/>
    <w:rsid w:val="00A65D83"/>
    <w:rsid w:val="00A661B7"/>
    <w:rsid w:val="00A66271"/>
    <w:rsid w:val="00A662AD"/>
    <w:rsid w:val="00A67259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52E"/>
    <w:rsid w:val="00A776DC"/>
    <w:rsid w:val="00A8170F"/>
    <w:rsid w:val="00A81B94"/>
    <w:rsid w:val="00A84B28"/>
    <w:rsid w:val="00A85D27"/>
    <w:rsid w:val="00A85EBA"/>
    <w:rsid w:val="00A86B64"/>
    <w:rsid w:val="00A86BB1"/>
    <w:rsid w:val="00A87551"/>
    <w:rsid w:val="00A87A9A"/>
    <w:rsid w:val="00A9045B"/>
    <w:rsid w:val="00A916E7"/>
    <w:rsid w:val="00A91F03"/>
    <w:rsid w:val="00A92338"/>
    <w:rsid w:val="00A92450"/>
    <w:rsid w:val="00A95011"/>
    <w:rsid w:val="00A968C4"/>
    <w:rsid w:val="00AA1427"/>
    <w:rsid w:val="00AA2343"/>
    <w:rsid w:val="00AA24A4"/>
    <w:rsid w:val="00AA325C"/>
    <w:rsid w:val="00AA3916"/>
    <w:rsid w:val="00AA3A09"/>
    <w:rsid w:val="00AA4248"/>
    <w:rsid w:val="00AA4388"/>
    <w:rsid w:val="00AA4408"/>
    <w:rsid w:val="00AA4A8C"/>
    <w:rsid w:val="00AA619C"/>
    <w:rsid w:val="00AA681F"/>
    <w:rsid w:val="00AA6D67"/>
    <w:rsid w:val="00AA7806"/>
    <w:rsid w:val="00AB050A"/>
    <w:rsid w:val="00AB15F0"/>
    <w:rsid w:val="00AB179B"/>
    <w:rsid w:val="00AB21E7"/>
    <w:rsid w:val="00AB24D2"/>
    <w:rsid w:val="00AB2649"/>
    <w:rsid w:val="00AB45DB"/>
    <w:rsid w:val="00AB4641"/>
    <w:rsid w:val="00AB4793"/>
    <w:rsid w:val="00AB47B5"/>
    <w:rsid w:val="00AB47F0"/>
    <w:rsid w:val="00AB5083"/>
    <w:rsid w:val="00AB5F3F"/>
    <w:rsid w:val="00AB662D"/>
    <w:rsid w:val="00AB6BA2"/>
    <w:rsid w:val="00AB7078"/>
    <w:rsid w:val="00AB7405"/>
    <w:rsid w:val="00AB7562"/>
    <w:rsid w:val="00AB7B13"/>
    <w:rsid w:val="00AC0D24"/>
    <w:rsid w:val="00AC11BA"/>
    <w:rsid w:val="00AC1D26"/>
    <w:rsid w:val="00AC1EFA"/>
    <w:rsid w:val="00AC2185"/>
    <w:rsid w:val="00AC2579"/>
    <w:rsid w:val="00AC2F27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ACF"/>
    <w:rsid w:val="00AC6AFE"/>
    <w:rsid w:val="00AC718C"/>
    <w:rsid w:val="00AC782C"/>
    <w:rsid w:val="00AD0299"/>
    <w:rsid w:val="00AD12C5"/>
    <w:rsid w:val="00AD1415"/>
    <w:rsid w:val="00AD152D"/>
    <w:rsid w:val="00AD3378"/>
    <w:rsid w:val="00AD371B"/>
    <w:rsid w:val="00AD3865"/>
    <w:rsid w:val="00AD3B3D"/>
    <w:rsid w:val="00AD41F8"/>
    <w:rsid w:val="00AD4B6C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6E1"/>
    <w:rsid w:val="00AE47FB"/>
    <w:rsid w:val="00AE5D31"/>
    <w:rsid w:val="00AE6410"/>
    <w:rsid w:val="00AE6750"/>
    <w:rsid w:val="00AE685C"/>
    <w:rsid w:val="00AE6D68"/>
    <w:rsid w:val="00AE7266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362E"/>
    <w:rsid w:val="00AF3A42"/>
    <w:rsid w:val="00AF3F1E"/>
    <w:rsid w:val="00AF4AEC"/>
    <w:rsid w:val="00AF4B6F"/>
    <w:rsid w:val="00AF72D2"/>
    <w:rsid w:val="00AF7536"/>
    <w:rsid w:val="00AF7A7B"/>
    <w:rsid w:val="00AF7F13"/>
    <w:rsid w:val="00B00138"/>
    <w:rsid w:val="00B00937"/>
    <w:rsid w:val="00B00D18"/>
    <w:rsid w:val="00B01434"/>
    <w:rsid w:val="00B01F23"/>
    <w:rsid w:val="00B022DC"/>
    <w:rsid w:val="00B02328"/>
    <w:rsid w:val="00B02AD7"/>
    <w:rsid w:val="00B04E09"/>
    <w:rsid w:val="00B05908"/>
    <w:rsid w:val="00B05EE7"/>
    <w:rsid w:val="00B065D8"/>
    <w:rsid w:val="00B06739"/>
    <w:rsid w:val="00B07F2D"/>
    <w:rsid w:val="00B1042D"/>
    <w:rsid w:val="00B1042E"/>
    <w:rsid w:val="00B106AA"/>
    <w:rsid w:val="00B11D61"/>
    <w:rsid w:val="00B11EB4"/>
    <w:rsid w:val="00B12147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F72"/>
    <w:rsid w:val="00B15FEF"/>
    <w:rsid w:val="00B1655C"/>
    <w:rsid w:val="00B16A2C"/>
    <w:rsid w:val="00B16B5B"/>
    <w:rsid w:val="00B16C40"/>
    <w:rsid w:val="00B16CD8"/>
    <w:rsid w:val="00B203A6"/>
    <w:rsid w:val="00B20588"/>
    <w:rsid w:val="00B2076C"/>
    <w:rsid w:val="00B2124F"/>
    <w:rsid w:val="00B215F7"/>
    <w:rsid w:val="00B216BC"/>
    <w:rsid w:val="00B21772"/>
    <w:rsid w:val="00B2196D"/>
    <w:rsid w:val="00B22BC3"/>
    <w:rsid w:val="00B2326C"/>
    <w:rsid w:val="00B2388D"/>
    <w:rsid w:val="00B2590B"/>
    <w:rsid w:val="00B25A89"/>
    <w:rsid w:val="00B25E11"/>
    <w:rsid w:val="00B25FB9"/>
    <w:rsid w:val="00B25FE2"/>
    <w:rsid w:val="00B26B01"/>
    <w:rsid w:val="00B27037"/>
    <w:rsid w:val="00B27624"/>
    <w:rsid w:val="00B27DA0"/>
    <w:rsid w:val="00B27EB5"/>
    <w:rsid w:val="00B303B9"/>
    <w:rsid w:val="00B30BB5"/>
    <w:rsid w:val="00B31752"/>
    <w:rsid w:val="00B31D50"/>
    <w:rsid w:val="00B320C9"/>
    <w:rsid w:val="00B32362"/>
    <w:rsid w:val="00B3243B"/>
    <w:rsid w:val="00B33041"/>
    <w:rsid w:val="00B3337E"/>
    <w:rsid w:val="00B33AC4"/>
    <w:rsid w:val="00B34182"/>
    <w:rsid w:val="00B34801"/>
    <w:rsid w:val="00B34EB4"/>
    <w:rsid w:val="00B34FFE"/>
    <w:rsid w:val="00B35228"/>
    <w:rsid w:val="00B3630B"/>
    <w:rsid w:val="00B373AB"/>
    <w:rsid w:val="00B37B12"/>
    <w:rsid w:val="00B37BA7"/>
    <w:rsid w:val="00B37DEB"/>
    <w:rsid w:val="00B407FD"/>
    <w:rsid w:val="00B40840"/>
    <w:rsid w:val="00B41B2B"/>
    <w:rsid w:val="00B42A2A"/>
    <w:rsid w:val="00B42B18"/>
    <w:rsid w:val="00B44C7E"/>
    <w:rsid w:val="00B45E5F"/>
    <w:rsid w:val="00B45EF7"/>
    <w:rsid w:val="00B469BD"/>
    <w:rsid w:val="00B46D29"/>
    <w:rsid w:val="00B46DE5"/>
    <w:rsid w:val="00B50212"/>
    <w:rsid w:val="00B508DC"/>
    <w:rsid w:val="00B50A91"/>
    <w:rsid w:val="00B5128D"/>
    <w:rsid w:val="00B51639"/>
    <w:rsid w:val="00B51898"/>
    <w:rsid w:val="00B51BD8"/>
    <w:rsid w:val="00B53A8D"/>
    <w:rsid w:val="00B53D86"/>
    <w:rsid w:val="00B543D5"/>
    <w:rsid w:val="00B54594"/>
    <w:rsid w:val="00B548A7"/>
    <w:rsid w:val="00B54941"/>
    <w:rsid w:val="00B54E50"/>
    <w:rsid w:val="00B561B9"/>
    <w:rsid w:val="00B6028E"/>
    <w:rsid w:val="00B607D2"/>
    <w:rsid w:val="00B607E7"/>
    <w:rsid w:val="00B61F04"/>
    <w:rsid w:val="00B6220E"/>
    <w:rsid w:val="00B62794"/>
    <w:rsid w:val="00B62980"/>
    <w:rsid w:val="00B63BF0"/>
    <w:rsid w:val="00B6452A"/>
    <w:rsid w:val="00B64A62"/>
    <w:rsid w:val="00B65F78"/>
    <w:rsid w:val="00B66692"/>
    <w:rsid w:val="00B66A23"/>
    <w:rsid w:val="00B66B65"/>
    <w:rsid w:val="00B67024"/>
    <w:rsid w:val="00B7026A"/>
    <w:rsid w:val="00B708EE"/>
    <w:rsid w:val="00B71433"/>
    <w:rsid w:val="00B71612"/>
    <w:rsid w:val="00B721CC"/>
    <w:rsid w:val="00B72B86"/>
    <w:rsid w:val="00B72E92"/>
    <w:rsid w:val="00B72FAB"/>
    <w:rsid w:val="00B7315E"/>
    <w:rsid w:val="00B73486"/>
    <w:rsid w:val="00B73D79"/>
    <w:rsid w:val="00B73EC3"/>
    <w:rsid w:val="00B74A81"/>
    <w:rsid w:val="00B74BE7"/>
    <w:rsid w:val="00B7502B"/>
    <w:rsid w:val="00B7527C"/>
    <w:rsid w:val="00B75BEF"/>
    <w:rsid w:val="00B7646F"/>
    <w:rsid w:val="00B76D37"/>
    <w:rsid w:val="00B77117"/>
    <w:rsid w:val="00B777B7"/>
    <w:rsid w:val="00B77B0B"/>
    <w:rsid w:val="00B808FE"/>
    <w:rsid w:val="00B81401"/>
    <w:rsid w:val="00B8176E"/>
    <w:rsid w:val="00B819DD"/>
    <w:rsid w:val="00B81BA9"/>
    <w:rsid w:val="00B81D68"/>
    <w:rsid w:val="00B82A43"/>
    <w:rsid w:val="00B834B4"/>
    <w:rsid w:val="00B836BC"/>
    <w:rsid w:val="00B8440E"/>
    <w:rsid w:val="00B84A9C"/>
    <w:rsid w:val="00B84AD0"/>
    <w:rsid w:val="00B84C88"/>
    <w:rsid w:val="00B851E1"/>
    <w:rsid w:val="00B86FD5"/>
    <w:rsid w:val="00B87404"/>
    <w:rsid w:val="00B87954"/>
    <w:rsid w:val="00B91044"/>
    <w:rsid w:val="00B91090"/>
    <w:rsid w:val="00B91D33"/>
    <w:rsid w:val="00B91EF8"/>
    <w:rsid w:val="00B9252C"/>
    <w:rsid w:val="00B92BA3"/>
    <w:rsid w:val="00B93BE7"/>
    <w:rsid w:val="00B9494E"/>
    <w:rsid w:val="00B94A7C"/>
    <w:rsid w:val="00B95CC6"/>
    <w:rsid w:val="00B96A9E"/>
    <w:rsid w:val="00B96D11"/>
    <w:rsid w:val="00B9716E"/>
    <w:rsid w:val="00B97176"/>
    <w:rsid w:val="00BA06AF"/>
    <w:rsid w:val="00BA1596"/>
    <w:rsid w:val="00BA166A"/>
    <w:rsid w:val="00BA1D04"/>
    <w:rsid w:val="00BA230C"/>
    <w:rsid w:val="00BA2A9A"/>
    <w:rsid w:val="00BA36B3"/>
    <w:rsid w:val="00BA3B28"/>
    <w:rsid w:val="00BA43DB"/>
    <w:rsid w:val="00BA4786"/>
    <w:rsid w:val="00BA4EA3"/>
    <w:rsid w:val="00BA6F3A"/>
    <w:rsid w:val="00BA6F3F"/>
    <w:rsid w:val="00BA78E2"/>
    <w:rsid w:val="00BA7A6C"/>
    <w:rsid w:val="00BB0B8D"/>
    <w:rsid w:val="00BB119B"/>
    <w:rsid w:val="00BB16DD"/>
    <w:rsid w:val="00BB18A3"/>
    <w:rsid w:val="00BB22F1"/>
    <w:rsid w:val="00BB2962"/>
    <w:rsid w:val="00BB424A"/>
    <w:rsid w:val="00BB4760"/>
    <w:rsid w:val="00BB69DC"/>
    <w:rsid w:val="00BB7086"/>
    <w:rsid w:val="00BB7E79"/>
    <w:rsid w:val="00BC00B4"/>
    <w:rsid w:val="00BC07B8"/>
    <w:rsid w:val="00BC07F2"/>
    <w:rsid w:val="00BC080E"/>
    <w:rsid w:val="00BC0BBE"/>
    <w:rsid w:val="00BC16CB"/>
    <w:rsid w:val="00BC17DD"/>
    <w:rsid w:val="00BC17F0"/>
    <w:rsid w:val="00BC1C31"/>
    <w:rsid w:val="00BC2454"/>
    <w:rsid w:val="00BC247A"/>
    <w:rsid w:val="00BC2894"/>
    <w:rsid w:val="00BC2F5D"/>
    <w:rsid w:val="00BC4D8B"/>
    <w:rsid w:val="00BC564A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F5A"/>
    <w:rsid w:val="00BD096A"/>
    <w:rsid w:val="00BD0F89"/>
    <w:rsid w:val="00BD1046"/>
    <w:rsid w:val="00BD1094"/>
    <w:rsid w:val="00BD1165"/>
    <w:rsid w:val="00BD25FC"/>
    <w:rsid w:val="00BD2AC7"/>
    <w:rsid w:val="00BD2D45"/>
    <w:rsid w:val="00BD2E83"/>
    <w:rsid w:val="00BD3718"/>
    <w:rsid w:val="00BD3849"/>
    <w:rsid w:val="00BD3A28"/>
    <w:rsid w:val="00BD4435"/>
    <w:rsid w:val="00BD63FA"/>
    <w:rsid w:val="00BD79CE"/>
    <w:rsid w:val="00BE04E0"/>
    <w:rsid w:val="00BE1B8B"/>
    <w:rsid w:val="00BE3100"/>
    <w:rsid w:val="00BE3849"/>
    <w:rsid w:val="00BE3C92"/>
    <w:rsid w:val="00BE40AC"/>
    <w:rsid w:val="00BE5FBF"/>
    <w:rsid w:val="00BE60A2"/>
    <w:rsid w:val="00BE7A4D"/>
    <w:rsid w:val="00BE7AE8"/>
    <w:rsid w:val="00BE7E37"/>
    <w:rsid w:val="00BF00EE"/>
    <w:rsid w:val="00BF03B2"/>
    <w:rsid w:val="00BF090C"/>
    <w:rsid w:val="00BF0EF0"/>
    <w:rsid w:val="00BF0F83"/>
    <w:rsid w:val="00BF1391"/>
    <w:rsid w:val="00BF1F61"/>
    <w:rsid w:val="00BF2074"/>
    <w:rsid w:val="00BF2128"/>
    <w:rsid w:val="00BF3884"/>
    <w:rsid w:val="00BF3DEE"/>
    <w:rsid w:val="00BF5FFD"/>
    <w:rsid w:val="00BF6DAB"/>
    <w:rsid w:val="00BF7271"/>
    <w:rsid w:val="00BF72C2"/>
    <w:rsid w:val="00BF7C8C"/>
    <w:rsid w:val="00BF7D8F"/>
    <w:rsid w:val="00BF7E79"/>
    <w:rsid w:val="00C0138E"/>
    <w:rsid w:val="00C015C5"/>
    <w:rsid w:val="00C0207B"/>
    <w:rsid w:val="00C02303"/>
    <w:rsid w:val="00C02E61"/>
    <w:rsid w:val="00C03333"/>
    <w:rsid w:val="00C0387F"/>
    <w:rsid w:val="00C039B5"/>
    <w:rsid w:val="00C04236"/>
    <w:rsid w:val="00C05429"/>
    <w:rsid w:val="00C05566"/>
    <w:rsid w:val="00C05646"/>
    <w:rsid w:val="00C05B69"/>
    <w:rsid w:val="00C06436"/>
    <w:rsid w:val="00C07175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386E"/>
    <w:rsid w:val="00C139EE"/>
    <w:rsid w:val="00C13B2F"/>
    <w:rsid w:val="00C14023"/>
    <w:rsid w:val="00C1553D"/>
    <w:rsid w:val="00C158A5"/>
    <w:rsid w:val="00C161DD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7723"/>
    <w:rsid w:val="00C30175"/>
    <w:rsid w:val="00C305BD"/>
    <w:rsid w:val="00C30B96"/>
    <w:rsid w:val="00C31A69"/>
    <w:rsid w:val="00C31BA3"/>
    <w:rsid w:val="00C32295"/>
    <w:rsid w:val="00C3285C"/>
    <w:rsid w:val="00C32F76"/>
    <w:rsid w:val="00C33D0C"/>
    <w:rsid w:val="00C34529"/>
    <w:rsid w:val="00C3453D"/>
    <w:rsid w:val="00C34E9C"/>
    <w:rsid w:val="00C368CA"/>
    <w:rsid w:val="00C36D9A"/>
    <w:rsid w:val="00C37051"/>
    <w:rsid w:val="00C3734F"/>
    <w:rsid w:val="00C37F3E"/>
    <w:rsid w:val="00C403EE"/>
    <w:rsid w:val="00C4060C"/>
    <w:rsid w:val="00C40D95"/>
    <w:rsid w:val="00C41E24"/>
    <w:rsid w:val="00C41FC1"/>
    <w:rsid w:val="00C42171"/>
    <w:rsid w:val="00C42595"/>
    <w:rsid w:val="00C42D80"/>
    <w:rsid w:val="00C431B7"/>
    <w:rsid w:val="00C43633"/>
    <w:rsid w:val="00C43861"/>
    <w:rsid w:val="00C43A6B"/>
    <w:rsid w:val="00C452AB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C61"/>
    <w:rsid w:val="00C51E66"/>
    <w:rsid w:val="00C51E6B"/>
    <w:rsid w:val="00C5202A"/>
    <w:rsid w:val="00C5269E"/>
    <w:rsid w:val="00C52C0C"/>
    <w:rsid w:val="00C53055"/>
    <w:rsid w:val="00C530D2"/>
    <w:rsid w:val="00C53975"/>
    <w:rsid w:val="00C53B51"/>
    <w:rsid w:val="00C547BB"/>
    <w:rsid w:val="00C54895"/>
    <w:rsid w:val="00C54E1E"/>
    <w:rsid w:val="00C56E30"/>
    <w:rsid w:val="00C56FFC"/>
    <w:rsid w:val="00C57D84"/>
    <w:rsid w:val="00C60750"/>
    <w:rsid w:val="00C61320"/>
    <w:rsid w:val="00C61D19"/>
    <w:rsid w:val="00C61DD3"/>
    <w:rsid w:val="00C6256B"/>
    <w:rsid w:val="00C65400"/>
    <w:rsid w:val="00C656EE"/>
    <w:rsid w:val="00C65702"/>
    <w:rsid w:val="00C6579B"/>
    <w:rsid w:val="00C6612A"/>
    <w:rsid w:val="00C672B0"/>
    <w:rsid w:val="00C67428"/>
    <w:rsid w:val="00C67BFD"/>
    <w:rsid w:val="00C67C71"/>
    <w:rsid w:val="00C72891"/>
    <w:rsid w:val="00C728CD"/>
    <w:rsid w:val="00C72A6D"/>
    <w:rsid w:val="00C72C72"/>
    <w:rsid w:val="00C72F8F"/>
    <w:rsid w:val="00C736EF"/>
    <w:rsid w:val="00C73EB3"/>
    <w:rsid w:val="00C74AC0"/>
    <w:rsid w:val="00C755AE"/>
    <w:rsid w:val="00C756D5"/>
    <w:rsid w:val="00C75989"/>
    <w:rsid w:val="00C760B0"/>
    <w:rsid w:val="00C76CD4"/>
    <w:rsid w:val="00C80BFD"/>
    <w:rsid w:val="00C80E79"/>
    <w:rsid w:val="00C8148F"/>
    <w:rsid w:val="00C81C72"/>
    <w:rsid w:val="00C81D72"/>
    <w:rsid w:val="00C81DEA"/>
    <w:rsid w:val="00C81F67"/>
    <w:rsid w:val="00C82277"/>
    <w:rsid w:val="00C830B3"/>
    <w:rsid w:val="00C838B3"/>
    <w:rsid w:val="00C84FAF"/>
    <w:rsid w:val="00C85C0D"/>
    <w:rsid w:val="00C87621"/>
    <w:rsid w:val="00C8767E"/>
    <w:rsid w:val="00C9021A"/>
    <w:rsid w:val="00C902FD"/>
    <w:rsid w:val="00C905ED"/>
    <w:rsid w:val="00C908E8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97FE7"/>
    <w:rsid w:val="00CA331D"/>
    <w:rsid w:val="00CA385E"/>
    <w:rsid w:val="00CA3C42"/>
    <w:rsid w:val="00CA3F3B"/>
    <w:rsid w:val="00CA48BA"/>
    <w:rsid w:val="00CA4C2A"/>
    <w:rsid w:val="00CA506C"/>
    <w:rsid w:val="00CA5C91"/>
    <w:rsid w:val="00CA5F28"/>
    <w:rsid w:val="00CA676F"/>
    <w:rsid w:val="00CA7FC4"/>
    <w:rsid w:val="00CB1147"/>
    <w:rsid w:val="00CB140C"/>
    <w:rsid w:val="00CB18C5"/>
    <w:rsid w:val="00CB1A7A"/>
    <w:rsid w:val="00CB1D7C"/>
    <w:rsid w:val="00CB268E"/>
    <w:rsid w:val="00CB2E4F"/>
    <w:rsid w:val="00CB3A06"/>
    <w:rsid w:val="00CB4701"/>
    <w:rsid w:val="00CB547B"/>
    <w:rsid w:val="00CB5632"/>
    <w:rsid w:val="00CB6576"/>
    <w:rsid w:val="00CB7047"/>
    <w:rsid w:val="00CB7518"/>
    <w:rsid w:val="00CB7CAB"/>
    <w:rsid w:val="00CC0BCA"/>
    <w:rsid w:val="00CC1376"/>
    <w:rsid w:val="00CC2281"/>
    <w:rsid w:val="00CC29D1"/>
    <w:rsid w:val="00CC3067"/>
    <w:rsid w:val="00CC352A"/>
    <w:rsid w:val="00CC39B0"/>
    <w:rsid w:val="00CC3E7E"/>
    <w:rsid w:val="00CC3ECD"/>
    <w:rsid w:val="00CC481D"/>
    <w:rsid w:val="00CC68E0"/>
    <w:rsid w:val="00CC7F84"/>
    <w:rsid w:val="00CD0129"/>
    <w:rsid w:val="00CD0781"/>
    <w:rsid w:val="00CD1431"/>
    <w:rsid w:val="00CD1847"/>
    <w:rsid w:val="00CD2972"/>
    <w:rsid w:val="00CD30F3"/>
    <w:rsid w:val="00CD3634"/>
    <w:rsid w:val="00CD382C"/>
    <w:rsid w:val="00CD399E"/>
    <w:rsid w:val="00CD4343"/>
    <w:rsid w:val="00CD4452"/>
    <w:rsid w:val="00CD44D7"/>
    <w:rsid w:val="00CD505C"/>
    <w:rsid w:val="00CD522E"/>
    <w:rsid w:val="00CD52CC"/>
    <w:rsid w:val="00CD6D7E"/>
    <w:rsid w:val="00CD7FE9"/>
    <w:rsid w:val="00CE061B"/>
    <w:rsid w:val="00CE065D"/>
    <w:rsid w:val="00CE0C0D"/>
    <w:rsid w:val="00CE0F79"/>
    <w:rsid w:val="00CE181C"/>
    <w:rsid w:val="00CE1EE5"/>
    <w:rsid w:val="00CE2218"/>
    <w:rsid w:val="00CE3300"/>
    <w:rsid w:val="00CE336C"/>
    <w:rsid w:val="00CE3F58"/>
    <w:rsid w:val="00CE443A"/>
    <w:rsid w:val="00CE57A5"/>
    <w:rsid w:val="00CE58FE"/>
    <w:rsid w:val="00CE69D2"/>
    <w:rsid w:val="00CE7B0F"/>
    <w:rsid w:val="00CF04A9"/>
    <w:rsid w:val="00CF0871"/>
    <w:rsid w:val="00CF13B9"/>
    <w:rsid w:val="00CF21BF"/>
    <w:rsid w:val="00CF2E2F"/>
    <w:rsid w:val="00CF3092"/>
    <w:rsid w:val="00CF3E74"/>
    <w:rsid w:val="00CF4B2D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26E1"/>
    <w:rsid w:val="00D02A9E"/>
    <w:rsid w:val="00D02D11"/>
    <w:rsid w:val="00D0337E"/>
    <w:rsid w:val="00D0466E"/>
    <w:rsid w:val="00D0496F"/>
    <w:rsid w:val="00D04D5C"/>
    <w:rsid w:val="00D05328"/>
    <w:rsid w:val="00D06E76"/>
    <w:rsid w:val="00D07910"/>
    <w:rsid w:val="00D10459"/>
    <w:rsid w:val="00D11FA6"/>
    <w:rsid w:val="00D12380"/>
    <w:rsid w:val="00D124DB"/>
    <w:rsid w:val="00D14340"/>
    <w:rsid w:val="00D14CA6"/>
    <w:rsid w:val="00D1540F"/>
    <w:rsid w:val="00D15434"/>
    <w:rsid w:val="00D15514"/>
    <w:rsid w:val="00D1567F"/>
    <w:rsid w:val="00D17C85"/>
    <w:rsid w:val="00D20374"/>
    <w:rsid w:val="00D20DB8"/>
    <w:rsid w:val="00D20EAE"/>
    <w:rsid w:val="00D22B39"/>
    <w:rsid w:val="00D231AA"/>
    <w:rsid w:val="00D24E20"/>
    <w:rsid w:val="00D24FC1"/>
    <w:rsid w:val="00D25B8C"/>
    <w:rsid w:val="00D25DD3"/>
    <w:rsid w:val="00D26C72"/>
    <w:rsid w:val="00D274D8"/>
    <w:rsid w:val="00D27760"/>
    <w:rsid w:val="00D30C20"/>
    <w:rsid w:val="00D30CEB"/>
    <w:rsid w:val="00D30DBB"/>
    <w:rsid w:val="00D3133F"/>
    <w:rsid w:val="00D315EC"/>
    <w:rsid w:val="00D31FEF"/>
    <w:rsid w:val="00D32056"/>
    <w:rsid w:val="00D3278F"/>
    <w:rsid w:val="00D32D26"/>
    <w:rsid w:val="00D32FCB"/>
    <w:rsid w:val="00D33171"/>
    <w:rsid w:val="00D3368A"/>
    <w:rsid w:val="00D3371B"/>
    <w:rsid w:val="00D350B4"/>
    <w:rsid w:val="00D357CE"/>
    <w:rsid w:val="00D3592C"/>
    <w:rsid w:val="00D35A52"/>
    <w:rsid w:val="00D35FEB"/>
    <w:rsid w:val="00D3698A"/>
    <w:rsid w:val="00D37DFC"/>
    <w:rsid w:val="00D37F5E"/>
    <w:rsid w:val="00D401DB"/>
    <w:rsid w:val="00D40DB2"/>
    <w:rsid w:val="00D417EC"/>
    <w:rsid w:val="00D424EE"/>
    <w:rsid w:val="00D42836"/>
    <w:rsid w:val="00D428A0"/>
    <w:rsid w:val="00D42A05"/>
    <w:rsid w:val="00D42A9D"/>
    <w:rsid w:val="00D4308A"/>
    <w:rsid w:val="00D4329D"/>
    <w:rsid w:val="00D432B8"/>
    <w:rsid w:val="00D43ADB"/>
    <w:rsid w:val="00D43E7F"/>
    <w:rsid w:val="00D43ED5"/>
    <w:rsid w:val="00D43F48"/>
    <w:rsid w:val="00D446E8"/>
    <w:rsid w:val="00D44DBC"/>
    <w:rsid w:val="00D46BEE"/>
    <w:rsid w:val="00D47310"/>
    <w:rsid w:val="00D4758A"/>
    <w:rsid w:val="00D47B50"/>
    <w:rsid w:val="00D5078B"/>
    <w:rsid w:val="00D51026"/>
    <w:rsid w:val="00D52207"/>
    <w:rsid w:val="00D52675"/>
    <w:rsid w:val="00D5359B"/>
    <w:rsid w:val="00D53B41"/>
    <w:rsid w:val="00D544E1"/>
    <w:rsid w:val="00D5589B"/>
    <w:rsid w:val="00D55B65"/>
    <w:rsid w:val="00D5685F"/>
    <w:rsid w:val="00D56920"/>
    <w:rsid w:val="00D56EC5"/>
    <w:rsid w:val="00D572D8"/>
    <w:rsid w:val="00D57F76"/>
    <w:rsid w:val="00D6119D"/>
    <w:rsid w:val="00D61D3F"/>
    <w:rsid w:val="00D61D7B"/>
    <w:rsid w:val="00D6215B"/>
    <w:rsid w:val="00D62371"/>
    <w:rsid w:val="00D63987"/>
    <w:rsid w:val="00D63C11"/>
    <w:rsid w:val="00D6417E"/>
    <w:rsid w:val="00D646F7"/>
    <w:rsid w:val="00D64E1E"/>
    <w:rsid w:val="00D6522B"/>
    <w:rsid w:val="00D659CD"/>
    <w:rsid w:val="00D65AEC"/>
    <w:rsid w:val="00D66443"/>
    <w:rsid w:val="00D665F7"/>
    <w:rsid w:val="00D66EAB"/>
    <w:rsid w:val="00D67ECB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6A8"/>
    <w:rsid w:val="00D74FE2"/>
    <w:rsid w:val="00D757A7"/>
    <w:rsid w:val="00D764C0"/>
    <w:rsid w:val="00D7683A"/>
    <w:rsid w:val="00D77182"/>
    <w:rsid w:val="00D80B4E"/>
    <w:rsid w:val="00D811F1"/>
    <w:rsid w:val="00D8165B"/>
    <w:rsid w:val="00D82FDC"/>
    <w:rsid w:val="00D83557"/>
    <w:rsid w:val="00D83DD1"/>
    <w:rsid w:val="00D84D07"/>
    <w:rsid w:val="00D85025"/>
    <w:rsid w:val="00D85237"/>
    <w:rsid w:val="00D85572"/>
    <w:rsid w:val="00D856FF"/>
    <w:rsid w:val="00D85C0E"/>
    <w:rsid w:val="00D86660"/>
    <w:rsid w:val="00D86F78"/>
    <w:rsid w:val="00D91B06"/>
    <w:rsid w:val="00D91C62"/>
    <w:rsid w:val="00D91CA9"/>
    <w:rsid w:val="00D92281"/>
    <w:rsid w:val="00D92636"/>
    <w:rsid w:val="00D94725"/>
    <w:rsid w:val="00D94B16"/>
    <w:rsid w:val="00D94FE7"/>
    <w:rsid w:val="00D9587F"/>
    <w:rsid w:val="00D95B30"/>
    <w:rsid w:val="00D95BC2"/>
    <w:rsid w:val="00D9652F"/>
    <w:rsid w:val="00D96972"/>
    <w:rsid w:val="00DA03CE"/>
    <w:rsid w:val="00DA0B3C"/>
    <w:rsid w:val="00DA18AA"/>
    <w:rsid w:val="00DA1D1E"/>
    <w:rsid w:val="00DA280B"/>
    <w:rsid w:val="00DA2B62"/>
    <w:rsid w:val="00DA2BA4"/>
    <w:rsid w:val="00DA3103"/>
    <w:rsid w:val="00DA37FE"/>
    <w:rsid w:val="00DA3F07"/>
    <w:rsid w:val="00DA41AF"/>
    <w:rsid w:val="00DA4F85"/>
    <w:rsid w:val="00DA589E"/>
    <w:rsid w:val="00DA685A"/>
    <w:rsid w:val="00DA6DF8"/>
    <w:rsid w:val="00DA6E78"/>
    <w:rsid w:val="00DB0000"/>
    <w:rsid w:val="00DB0C1F"/>
    <w:rsid w:val="00DB11D0"/>
    <w:rsid w:val="00DB178D"/>
    <w:rsid w:val="00DB2CF1"/>
    <w:rsid w:val="00DB2D81"/>
    <w:rsid w:val="00DB2FA8"/>
    <w:rsid w:val="00DB3477"/>
    <w:rsid w:val="00DB38F5"/>
    <w:rsid w:val="00DB3AEB"/>
    <w:rsid w:val="00DB4113"/>
    <w:rsid w:val="00DB4263"/>
    <w:rsid w:val="00DB472E"/>
    <w:rsid w:val="00DB563F"/>
    <w:rsid w:val="00DB58A9"/>
    <w:rsid w:val="00DB60FF"/>
    <w:rsid w:val="00DB64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7EA"/>
    <w:rsid w:val="00DC3839"/>
    <w:rsid w:val="00DC3FEE"/>
    <w:rsid w:val="00DC4419"/>
    <w:rsid w:val="00DC5942"/>
    <w:rsid w:val="00DC5FD7"/>
    <w:rsid w:val="00DC6469"/>
    <w:rsid w:val="00DC6761"/>
    <w:rsid w:val="00DC68C3"/>
    <w:rsid w:val="00DC6C4C"/>
    <w:rsid w:val="00DC71BC"/>
    <w:rsid w:val="00DC7F76"/>
    <w:rsid w:val="00DD16D2"/>
    <w:rsid w:val="00DD24C3"/>
    <w:rsid w:val="00DD2CB9"/>
    <w:rsid w:val="00DD2EA9"/>
    <w:rsid w:val="00DD34D9"/>
    <w:rsid w:val="00DD377E"/>
    <w:rsid w:val="00DD38F4"/>
    <w:rsid w:val="00DD3BE8"/>
    <w:rsid w:val="00DD461E"/>
    <w:rsid w:val="00DD4A2F"/>
    <w:rsid w:val="00DD5C86"/>
    <w:rsid w:val="00DD5E98"/>
    <w:rsid w:val="00DD691B"/>
    <w:rsid w:val="00DD6A5D"/>
    <w:rsid w:val="00DD7C27"/>
    <w:rsid w:val="00DD7EE0"/>
    <w:rsid w:val="00DE0022"/>
    <w:rsid w:val="00DE00C4"/>
    <w:rsid w:val="00DE0DA8"/>
    <w:rsid w:val="00DE1389"/>
    <w:rsid w:val="00DE18DF"/>
    <w:rsid w:val="00DE1980"/>
    <w:rsid w:val="00DE27C6"/>
    <w:rsid w:val="00DE282B"/>
    <w:rsid w:val="00DE2FA2"/>
    <w:rsid w:val="00DE4C63"/>
    <w:rsid w:val="00DE6783"/>
    <w:rsid w:val="00DE696B"/>
    <w:rsid w:val="00DE6D77"/>
    <w:rsid w:val="00DE6E08"/>
    <w:rsid w:val="00DE70FE"/>
    <w:rsid w:val="00DF005E"/>
    <w:rsid w:val="00DF01D2"/>
    <w:rsid w:val="00DF0E18"/>
    <w:rsid w:val="00DF12DB"/>
    <w:rsid w:val="00DF17EB"/>
    <w:rsid w:val="00DF286E"/>
    <w:rsid w:val="00DF4AC8"/>
    <w:rsid w:val="00DF4F56"/>
    <w:rsid w:val="00DF5E93"/>
    <w:rsid w:val="00DF5EE4"/>
    <w:rsid w:val="00DF636C"/>
    <w:rsid w:val="00DF6398"/>
    <w:rsid w:val="00DF65A1"/>
    <w:rsid w:val="00DF690B"/>
    <w:rsid w:val="00DF6B5A"/>
    <w:rsid w:val="00DF77CD"/>
    <w:rsid w:val="00E00170"/>
    <w:rsid w:val="00E001FD"/>
    <w:rsid w:val="00E00288"/>
    <w:rsid w:val="00E018C3"/>
    <w:rsid w:val="00E025B8"/>
    <w:rsid w:val="00E03008"/>
    <w:rsid w:val="00E033D5"/>
    <w:rsid w:val="00E038BC"/>
    <w:rsid w:val="00E04FF3"/>
    <w:rsid w:val="00E0523E"/>
    <w:rsid w:val="00E06B96"/>
    <w:rsid w:val="00E07307"/>
    <w:rsid w:val="00E07AE7"/>
    <w:rsid w:val="00E1058F"/>
    <w:rsid w:val="00E105DA"/>
    <w:rsid w:val="00E109A7"/>
    <w:rsid w:val="00E10E33"/>
    <w:rsid w:val="00E11E7F"/>
    <w:rsid w:val="00E129DF"/>
    <w:rsid w:val="00E12B1E"/>
    <w:rsid w:val="00E12F70"/>
    <w:rsid w:val="00E13264"/>
    <w:rsid w:val="00E13AE2"/>
    <w:rsid w:val="00E15783"/>
    <w:rsid w:val="00E1607E"/>
    <w:rsid w:val="00E160D0"/>
    <w:rsid w:val="00E166B8"/>
    <w:rsid w:val="00E16D82"/>
    <w:rsid w:val="00E174C7"/>
    <w:rsid w:val="00E17FB3"/>
    <w:rsid w:val="00E20760"/>
    <w:rsid w:val="00E20B89"/>
    <w:rsid w:val="00E21687"/>
    <w:rsid w:val="00E21A90"/>
    <w:rsid w:val="00E21CC5"/>
    <w:rsid w:val="00E223B1"/>
    <w:rsid w:val="00E22848"/>
    <w:rsid w:val="00E22F95"/>
    <w:rsid w:val="00E2302C"/>
    <w:rsid w:val="00E2371A"/>
    <w:rsid w:val="00E2399E"/>
    <w:rsid w:val="00E254B2"/>
    <w:rsid w:val="00E25F5F"/>
    <w:rsid w:val="00E26123"/>
    <w:rsid w:val="00E26225"/>
    <w:rsid w:val="00E26387"/>
    <w:rsid w:val="00E265A6"/>
    <w:rsid w:val="00E27243"/>
    <w:rsid w:val="00E27391"/>
    <w:rsid w:val="00E2746C"/>
    <w:rsid w:val="00E27A4E"/>
    <w:rsid w:val="00E27AB4"/>
    <w:rsid w:val="00E27BD6"/>
    <w:rsid w:val="00E30362"/>
    <w:rsid w:val="00E30633"/>
    <w:rsid w:val="00E321F1"/>
    <w:rsid w:val="00E32378"/>
    <w:rsid w:val="00E32565"/>
    <w:rsid w:val="00E332A4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2698"/>
    <w:rsid w:val="00E42FFB"/>
    <w:rsid w:val="00E434A5"/>
    <w:rsid w:val="00E4371C"/>
    <w:rsid w:val="00E44465"/>
    <w:rsid w:val="00E4500E"/>
    <w:rsid w:val="00E4605E"/>
    <w:rsid w:val="00E467AD"/>
    <w:rsid w:val="00E46A12"/>
    <w:rsid w:val="00E46E07"/>
    <w:rsid w:val="00E4748E"/>
    <w:rsid w:val="00E47B18"/>
    <w:rsid w:val="00E47E5B"/>
    <w:rsid w:val="00E5001E"/>
    <w:rsid w:val="00E50F9A"/>
    <w:rsid w:val="00E51EA0"/>
    <w:rsid w:val="00E5285C"/>
    <w:rsid w:val="00E52A12"/>
    <w:rsid w:val="00E52E87"/>
    <w:rsid w:val="00E52F35"/>
    <w:rsid w:val="00E53AD4"/>
    <w:rsid w:val="00E53E8D"/>
    <w:rsid w:val="00E53F96"/>
    <w:rsid w:val="00E5449E"/>
    <w:rsid w:val="00E54772"/>
    <w:rsid w:val="00E554A5"/>
    <w:rsid w:val="00E56E05"/>
    <w:rsid w:val="00E5724C"/>
    <w:rsid w:val="00E60362"/>
    <w:rsid w:val="00E60EF6"/>
    <w:rsid w:val="00E60FA2"/>
    <w:rsid w:val="00E6228F"/>
    <w:rsid w:val="00E62B69"/>
    <w:rsid w:val="00E62D54"/>
    <w:rsid w:val="00E631D5"/>
    <w:rsid w:val="00E63355"/>
    <w:rsid w:val="00E63788"/>
    <w:rsid w:val="00E64264"/>
    <w:rsid w:val="00E643C8"/>
    <w:rsid w:val="00E64AC6"/>
    <w:rsid w:val="00E64E96"/>
    <w:rsid w:val="00E659F8"/>
    <w:rsid w:val="00E66B5D"/>
    <w:rsid w:val="00E67036"/>
    <w:rsid w:val="00E701C3"/>
    <w:rsid w:val="00E70965"/>
    <w:rsid w:val="00E70DD3"/>
    <w:rsid w:val="00E71F56"/>
    <w:rsid w:val="00E726D6"/>
    <w:rsid w:val="00E73184"/>
    <w:rsid w:val="00E73293"/>
    <w:rsid w:val="00E7351A"/>
    <w:rsid w:val="00E7353B"/>
    <w:rsid w:val="00E7556C"/>
    <w:rsid w:val="00E75661"/>
    <w:rsid w:val="00E76196"/>
    <w:rsid w:val="00E77011"/>
    <w:rsid w:val="00E770E7"/>
    <w:rsid w:val="00E7727D"/>
    <w:rsid w:val="00E774A5"/>
    <w:rsid w:val="00E776A9"/>
    <w:rsid w:val="00E800F9"/>
    <w:rsid w:val="00E812F7"/>
    <w:rsid w:val="00E81A49"/>
    <w:rsid w:val="00E82AB7"/>
    <w:rsid w:val="00E82B05"/>
    <w:rsid w:val="00E83420"/>
    <w:rsid w:val="00E8480D"/>
    <w:rsid w:val="00E853F3"/>
    <w:rsid w:val="00E85649"/>
    <w:rsid w:val="00E856F4"/>
    <w:rsid w:val="00E85C37"/>
    <w:rsid w:val="00E86300"/>
    <w:rsid w:val="00E86FF1"/>
    <w:rsid w:val="00E87CE5"/>
    <w:rsid w:val="00E87FEC"/>
    <w:rsid w:val="00E905BA"/>
    <w:rsid w:val="00E9081C"/>
    <w:rsid w:val="00E915C5"/>
    <w:rsid w:val="00E91CB1"/>
    <w:rsid w:val="00E92831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F61"/>
    <w:rsid w:val="00E97032"/>
    <w:rsid w:val="00EA0992"/>
    <w:rsid w:val="00EA0D9C"/>
    <w:rsid w:val="00EA11EA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641"/>
    <w:rsid w:val="00EA5894"/>
    <w:rsid w:val="00EA5CDC"/>
    <w:rsid w:val="00EA5D50"/>
    <w:rsid w:val="00EA623F"/>
    <w:rsid w:val="00EA7DDF"/>
    <w:rsid w:val="00EA7FEF"/>
    <w:rsid w:val="00EB1D93"/>
    <w:rsid w:val="00EB2160"/>
    <w:rsid w:val="00EB2961"/>
    <w:rsid w:val="00EB3118"/>
    <w:rsid w:val="00EB385F"/>
    <w:rsid w:val="00EB3DAA"/>
    <w:rsid w:val="00EB3FAD"/>
    <w:rsid w:val="00EB5777"/>
    <w:rsid w:val="00EB5B66"/>
    <w:rsid w:val="00EB5ED0"/>
    <w:rsid w:val="00EB616A"/>
    <w:rsid w:val="00EB6680"/>
    <w:rsid w:val="00EB78F5"/>
    <w:rsid w:val="00EB7A80"/>
    <w:rsid w:val="00EC012D"/>
    <w:rsid w:val="00EC0445"/>
    <w:rsid w:val="00EC06CA"/>
    <w:rsid w:val="00EC24BA"/>
    <w:rsid w:val="00EC2CF1"/>
    <w:rsid w:val="00EC3444"/>
    <w:rsid w:val="00EC3F6C"/>
    <w:rsid w:val="00EC45E7"/>
    <w:rsid w:val="00EC4B27"/>
    <w:rsid w:val="00EC4FA0"/>
    <w:rsid w:val="00EC5D16"/>
    <w:rsid w:val="00EC5D5C"/>
    <w:rsid w:val="00EC6300"/>
    <w:rsid w:val="00EC64CC"/>
    <w:rsid w:val="00EC79B1"/>
    <w:rsid w:val="00EC7F1D"/>
    <w:rsid w:val="00ED048C"/>
    <w:rsid w:val="00ED05F7"/>
    <w:rsid w:val="00ED08C7"/>
    <w:rsid w:val="00ED0FB3"/>
    <w:rsid w:val="00ED1824"/>
    <w:rsid w:val="00ED1B85"/>
    <w:rsid w:val="00ED26E3"/>
    <w:rsid w:val="00ED2ACA"/>
    <w:rsid w:val="00ED36DC"/>
    <w:rsid w:val="00ED3F41"/>
    <w:rsid w:val="00ED46D9"/>
    <w:rsid w:val="00ED4E2E"/>
    <w:rsid w:val="00ED5343"/>
    <w:rsid w:val="00ED5DDE"/>
    <w:rsid w:val="00ED5DE3"/>
    <w:rsid w:val="00ED6094"/>
    <w:rsid w:val="00ED647F"/>
    <w:rsid w:val="00ED68AF"/>
    <w:rsid w:val="00ED77ED"/>
    <w:rsid w:val="00ED7DF1"/>
    <w:rsid w:val="00EE1E78"/>
    <w:rsid w:val="00EE1F52"/>
    <w:rsid w:val="00EE3CA0"/>
    <w:rsid w:val="00EE3F5A"/>
    <w:rsid w:val="00EE4040"/>
    <w:rsid w:val="00EE41E7"/>
    <w:rsid w:val="00EE421A"/>
    <w:rsid w:val="00EE4483"/>
    <w:rsid w:val="00EE4B30"/>
    <w:rsid w:val="00EE53D7"/>
    <w:rsid w:val="00EE5695"/>
    <w:rsid w:val="00EE5E9F"/>
    <w:rsid w:val="00EE6765"/>
    <w:rsid w:val="00EE6A26"/>
    <w:rsid w:val="00EE6E33"/>
    <w:rsid w:val="00EE7196"/>
    <w:rsid w:val="00EE7DF5"/>
    <w:rsid w:val="00EF00F5"/>
    <w:rsid w:val="00EF0EB7"/>
    <w:rsid w:val="00EF158A"/>
    <w:rsid w:val="00EF1C26"/>
    <w:rsid w:val="00EF27F0"/>
    <w:rsid w:val="00EF4338"/>
    <w:rsid w:val="00EF48E4"/>
    <w:rsid w:val="00EF51D9"/>
    <w:rsid w:val="00EF59FE"/>
    <w:rsid w:val="00EF5AFB"/>
    <w:rsid w:val="00EF5B59"/>
    <w:rsid w:val="00EF5E3C"/>
    <w:rsid w:val="00EF6907"/>
    <w:rsid w:val="00F002AD"/>
    <w:rsid w:val="00F00A44"/>
    <w:rsid w:val="00F023CE"/>
    <w:rsid w:val="00F0274A"/>
    <w:rsid w:val="00F029AD"/>
    <w:rsid w:val="00F02DA7"/>
    <w:rsid w:val="00F02E44"/>
    <w:rsid w:val="00F0456D"/>
    <w:rsid w:val="00F054D7"/>
    <w:rsid w:val="00F05641"/>
    <w:rsid w:val="00F057C5"/>
    <w:rsid w:val="00F05837"/>
    <w:rsid w:val="00F058E2"/>
    <w:rsid w:val="00F078D8"/>
    <w:rsid w:val="00F07FB8"/>
    <w:rsid w:val="00F106A7"/>
    <w:rsid w:val="00F1077D"/>
    <w:rsid w:val="00F10DA8"/>
    <w:rsid w:val="00F1103D"/>
    <w:rsid w:val="00F111AD"/>
    <w:rsid w:val="00F1201E"/>
    <w:rsid w:val="00F125AB"/>
    <w:rsid w:val="00F125B3"/>
    <w:rsid w:val="00F12703"/>
    <w:rsid w:val="00F12834"/>
    <w:rsid w:val="00F12B6E"/>
    <w:rsid w:val="00F13534"/>
    <w:rsid w:val="00F13F10"/>
    <w:rsid w:val="00F14615"/>
    <w:rsid w:val="00F147BB"/>
    <w:rsid w:val="00F14EE3"/>
    <w:rsid w:val="00F14F8A"/>
    <w:rsid w:val="00F15ABC"/>
    <w:rsid w:val="00F15B89"/>
    <w:rsid w:val="00F15C71"/>
    <w:rsid w:val="00F1669B"/>
    <w:rsid w:val="00F205CA"/>
    <w:rsid w:val="00F20D96"/>
    <w:rsid w:val="00F20F92"/>
    <w:rsid w:val="00F217B9"/>
    <w:rsid w:val="00F21B3E"/>
    <w:rsid w:val="00F22984"/>
    <w:rsid w:val="00F233DE"/>
    <w:rsid w:val="00F236A4"/>
    <w:rsid w:val="00F244FF"/>
    <w:rsid w:val="00F24AE2"/>
    <w:rsid w:val="00F24B30"/>
    <w:rsid w:val="00F257F4"/>
    <w:rsid w:val="00F25E32"/>
    <w:rsid w:val="00F25FDC"/>
    <w:rsid w:val="00F26057"/>
    <w:rsid w:val="00F26B65"/>
    <w:rsid w:val="00F26C67"/>
    <w:rsid w:val="00F278F8"/>
    <w:rsid w:val="00F27945"/>
    <w:rsid w:val="00F3006C"/>
    <w:rsid w:val="00F30491"/>
    <w:rsid w:val="00F32203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F72"/>
    <w:rsid w:val="00F36DB9"/>
    <w:rsid w:val="00F36FB9"/>
    <w:rsid w:val="00F37581"/>
    <w:rsid w:val="00F40206"/>
    <w:rsid w:val="00F40BC5"/>
    <w:rsid w:val="00F40D8B"/>
    <w:rsid w:val="00F4167C"/>
    <w:rsid w:val="00F41A2A"/>
    <w:rsid w:val="00F41BB0"/>
    <w:rsid w:val="00F4209A"/>
    <w:rsid w:val="00F423B4"/>
    <w:rsid w:val="00F43026"/>
    <w:rsid w:val="00F43089"/>
    <w:rsid w:val="00F43131"/>
    <w:rsid w:val="00F4316B"/>
    <w:rsid w:val="00F435E1"/>
    <w:rsid w:val="00F43A75"/>
    <w:rsid w:val="00F4444B"/>
    <w:rsid w:val="00F44FE8"/>
    <w:rsid w:val="00F45199"/>
    <w:rsid w:val="00F453EF"/>
    <w:rsid w:val="00F46ADF"/>
    <w:rsid w:val="00F47051"/>
    <w:rsid w:val="00F504DE"/>
    <w:rsid w:val="00F5051D"/>
    <w:rsid w:val="00F51C89"/>
    <w:rsid w:val="00F5226A"/>
    <w:rsid w:val="00F52745"/>
    <w:rsid w:val="00F531F9"/>
    <w:rsid w:val="00F540D5"/>
    <w:rsid w:val="00F54A08"/>
    <w:rsid w:val="00F55819"/>
    <w:rsid w:val="00F565BE"/>
    <w:rsid w:val="00F566E0"/>
    <w:rsid w:val="00F56831"/>
    <w:rsid w:val="00F56AE7"/>
    <w:rsid w:val="00F5735F"/>
    <w:rsid w:val="00F57491"/>
    <w:rsid w:val="00F57B6C"/>
    <w:rsid w:val="00F57D61"/>
    <w:rsid w:val="00F60470"/>
    <w:rsid w:val="00F61800"/>
    <w:rsid w:val="00F61D26"/>
    <w:rsid w:val="00F61F72"/>
    <w:rsid w:val="00F6257A"/>
    <w:rsid w:val="00F63E9B"/>
    <w:rsid w:val="00F64D48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241A"/>
    <w:rsid w:val="00F733B1"/>
    <w:rsid w:val="00F7350E"/>
    <w:rsid w:val="00F74004"/>
    <w:rsid w:val="00F74162"/>
    <w:rsid w:val="00F74891"/>
    <w:rsid w:val="00F74B6B"/>
    <w:rsid w:val="00F750B2"/>
    <w:rsid w:val="00F75308"/>
    <w:rsid w:val="00F75B6B"/>
    <w:rsid w:val="00F77648"/>
    <w:rsid w:val="00F779E6"/>
    <w:rsid w:val="00F80EB1"/>
    <w:rsid w:val="00F813E1"/>
    <w:rsid w:val="00F813ED"/>
    <w:rsid w:val="00F814BE"/>
    <w:rsid w:val="00F8156A"/>
    <w:rsid w:val="00F826D7"/>
    <w:rsid w:val="00F82839"/>
    <w:rsid w:val="00F829FB"/>
    <w:rsid w:val="00F83BB5"/>
    <w:rsid w:val="00F84238"/>
    <w:rsid w:val="00F84FD9"/>
    <w:rsid w:val="00F86BBE"/>
    <w:rsid w:val="00F86CF0"/>
    <w:rsid w:val="00F87DAE"/>
    <w:rsid w:val="00F90112"/>
    <w:rsid w:val="00F9071E"/>
    <w:rsid w:val="00F91C43"/>
    <w:rsid w:val="00F926C5"/>
    <w:rsid w:val="00F92913"/>
    <w:rsid w:val="00F92AFE"/>
    <w:rsid w:val="00F9315C"/>
    <w:rsid w:val="00F9343F"/>
    <w:rsid w:val="00F939FF"/>
    <w:rsid w:val="00F96142"/>
    <w:rsid w:val="00F9639D"/>
    <w:rsid w:val="00F9654A"/>
    <w:rsid w:val="00F966D0"/>
    <w:rsid w:val="00F96D87"/>
    <w:rsid w:val="00FA0A76"/>
    <w:rsid w:val="00FA246D"/>
    <w:rsid w:val="00FA295E"/>
    <w:rsid w:val="00FA2FC3"/>
    <w:rsid w:val="00FA3098"/>
    <w:rsid w:val="00FA3DE4"/>
    <w:rsid w:val="00FA3EF8"/>
    <w:rsid w:val="00FA3FE3"/>
    <w:rsid w:val="00FA4059"/>
    <w:rsid w:val="00FA4B45"/>
    <w:rsid w:val="00FA4F29"/>
    <w:rsid w:val="00FA51E9"/>
    <w:rsid w:val="00FA52BA"/>
    <w:rsid w:val="00FA5427"/>
    <w:rsid w:val="00FA5B4F"/>
    <w:rsid w:val="00FA5C74"/>
    <w:rsid w:val="00FA5F26"/>
    <w:rsid w:val="00FA639A"/>
    <w:rsid w:val="00FA7026"/>
    <w:rsid w:val="00FA7C2B"/>
    <w:rsid w:val="00FA7D57"/>
    <w:rsid w:val="00FB0F8C"/>
    <w:rsid w:val="00FB1259"/>
    <w:rsid w:val="00FB169E"/>
    <w:rsid w:val="00FB1A30"/>
    <w:rsid w:val="00FB34A4"/>
    <w:rsid w:val="00FB38F4"/>
    <w:rsid w:val="00FB3DEC"/>
    <w:rsid w:val="00FB48E9"/>
    <w:rsid w:val="00FB5039"/>
    <w:rsid w:val="00FB51D8"/>
    <w:rsid w:val="00FB54DC"/>
    <w:rsid w:val="00FB59AA"/>
    <w:rsid w:val="00FB6F33"/>
    <w:rsid w:val="00FB7803"/>
    <w:rsid w:val="00FB7ABE"/>
    <w:rsid w:val="00FC03CC"/>
    <w:rsid w:val="00FC0C3A"/>
    <w:rsid w:val="00FC1023"/>
    <w:rsid w:val="00FC1170"/>
    <w:rsid w:val="00FC22B1"/>
    <w:rsid w:val="00FC38E2"/>
    <w:rsid w:val="00FC4C06"/>
    <w:rsid w:val="00FC5189"/>
    <w:rsid w:val="00FC5611"/>
    <w:rsid w:val="00FC6503"/>
    <w:rsid w:val="00FC7368"/>
    <w:rsid w:val="00FC7B26"/>
    <w:rsid w:val="00FD170E"/>
    <w:rsid w:val="00FD1741"/>
    <w:rsid w:val="00FD18D6"/>
    <w:rsid w:val="00FD1FBA"/>
    <w:rsid w:val="00FD369C"/>
    <w:rsid w:val="00FD39C2"/>
    <w:rsid w:val="00FD3E4A"/>
    <w:rsid w:val="00FD4571"/>
    <w:rsid w:val="00FD49D3"/>
    <w:rsid w:val="00FD58F6"/>
    <w:rsid w:val="00FD6718"/>
    <w:rsid w:val="00FD7551"/>
    <w:rsid w:val="00FD79DF"/>
    <w:rsid w:val="00FD7C1D"/>
    <w:rsid w:val="00FD7D5C"/>
    <w:rsid w:val="00FE09E6"/>
    <w:rsid w:val="00FE0AA7"/>
    <w:rsid w:val="00FE133B"/>
    <w:rsid w:val="00FE252B"/>
    <w:rsid w:val="00FE3169"/>
    <w:rsid w:val="00FE3AC5"/>
    <w:rsid w:val="00FE427D"/>
    <w:rsid w:val="00FE4F88"/>
    <w:rsid w:val="00FE50B1"/>
    <w:rsid w:val="00FE5659"/>
    <w:rsid w:val="00FE6C9C"/>
    <w:rsid w:val="00FE71D8"/>
    <w:rsid w:val="00FE7C36"/>
    <w:rsid w:val="00FF1A7A"/>
    <w:rsid w:val="00FF1B5E"/>
    <w:rsid w:val="00FF2232"/>
    <w:rsid w:val="00FF28F6"/>
    <w:rsid w:val="00FF2948"/>
    <w:rsid w:val="00FF29B5"/>
    <w:rsid w:val="00FF30D7"/>
    <w:rsid w:val="00FF3663"/>
    <w:rsid w:val="00FF469F"/>
    <w:rsid w:val="00FF52B5"/>
    <w:rsid w:val="00FF54EF"/>
    <w:rsid w:val="00FF67BE"/>
    <w:rsid w:val="00FF687A"/>
    <w:rsid w:val="00FF6A5A"/>
    <w:rsid w:val="00FF7828"/>
    <w:rsid w:val="00FF79FE"/>
    <w:rsid w:val="00FF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16166B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16166B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16166B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16166B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CD59C18C-EE45-4C69-A332-31E6E3AC6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551</TotalTime>
  <Pages>22</Pages>
  <Words>3180</Words>
  <Characters>19080</Characters>
  <Application>Microsoft Office Word</Application>
  <DocSecurity>0</DocSecurity>
  <Lines>159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 Szalast</dc:creator>
  <cp:lastModifiedBy>Kamil Szalast</cp:lastModifiedBy>
  <cp:revision>298</cp:revision>
  <cp:lastPrinted>2021-11-01T14:12:00Z</cp:lastPrinted>
  <dcterms:created xsi:type="dcterms:W3CDTF">2022-01-19T23:11:00Z</dcterms:created>
  <dcterms:modified xsi:type="dcterms:W3CDTF">2022-01-22T20:10:00Z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