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448B1A6C" w14:textId="77777777" w:rsidR="00722978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722978">
        <w:rPr>
          <w:noProof/>
        </w:rPr>
        <w:t>Streszczenie</w:t>
      </w:r>
      <w:r w:rsidR="00722978">
        <w:rPr>
          <w:noProof/>
        </w:rPr>
        <w:tab/>
      </w:r>
      <w:r w:rsidR="00722978">
        <w:rPr>
          <w:noProof/>
        </w:rPr>
        <w:fldChar w:fldCharType="begin"/>
      </w:r>
      <w:r w:rsidR="00722978">
        <w:rPr>
          <w:noProof/>
        </w:rPr>
        <w:instrText xml:space="preserve"> PAGEREF _Toc93771336 \h </w:instrText>
      </w:r>
      <w:r w:rsidR="00722978">
        <w:rPr>
          <w:noProof/>
        </w:rPr>
      </w:r>
      <w:r w:rsidR="00722978">
        <w:rPr>
          <w:noProof/>
        </w:rPr>
        <w:fldChar w:fldCharType="separate"/>
      </w:r>
      <w:r w:rsidR="00722978">
        <w:rPr>
          <w:noProof/>
        </w:rPr>
        <w:t>5</w:t>
      </w:r>
      <w:r w:rsidR="00722978">
        <w:rPr>
          <w:noProof/>
        </w:rPr>
        <w:fldChar w:fldCharType="end"/>
      </w:r>
    </w:p>
    <w:p w14:paraId="27816DBD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B5BB099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929540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74B6E1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98AEA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7213F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75B564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BC870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961A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740E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5524BB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2F8F5C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89B9B22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9B319A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CAE16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34E03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8B5F2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CD213C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80B46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963A7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4EFAD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FB0398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5BC1A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CE2223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F0079B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4B76D9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1B09D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567BD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D9BA0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C3617D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7FA6F2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343DA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2ECC53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6141A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2071A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B58A55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88B7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E9BF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1552787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ADA533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4B7316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2EF471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87DF54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8F718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3771336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3771337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3771338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3771339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3771340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3771341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7EDAE4EA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edytowania informacji o wizytach odbywających się bieżącego dnia,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3771342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7253F2">
      <w:pPr>
        <w:pStyle w:val="dotabel"/>
      </w:pPr>
      <w:bookmarkStart w:id="7" w:name="_Ref93520024"/>
      <w:r>
        <w:t xml:space="preserve">Tabela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Tabela \* ARABIC \s 1 ">
        <w:r>
          <w:rPr>
            <w:noProof/>
          </w:rPr>
          <w:t>1</w:t>
        </w:r>
      </w:fldSimple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3771343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3771344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3771345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3771346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49F32272" w:rsidR="00B34801" w:rsidRDefault="00E96F61" w:rsidP="007253F2">
      <w:pPr>
        <w:pStyle w:val="Legenda"/>
      </w:pPr>
      <w:bookmarkStart w:id="12" w:name="_Ref93689406"/>
      <w:r>
        <w:t xml:space="preserve">Rys. </w:t>
      </w:r>
      <w:fldSimple w:instr=" STYLEREF 1 \s ">
        <w:r w:rsidR="0004249F">
          <w:rPr>
            <w:noProof/>
          </w:rPr>
          <w:t>3</w:t>
        </w:r>
      </w:fldSimple>
      <w:r w:rsidR="0004249F">
        <w:t>.</w:t>
      </w:r>
      <w:fldSimple w:instr=" SEQ Rys. \* ARABIC \s 1 ">
        <w:r w:rsidR="0004249F">
          <w:rPr>
            <w:noProof/>
          </w:rPr>
          <w:t>1</w:t>
        </w:r>
      </w:fldSimple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2DBDBCC6" w:rsidR="00450DF3" w:rsidRDefault="00806E26" w:rsidP="007253F2">
      <w:pPr>
        <w:pStyle w:val="Legenda"/>
      </w:pPr>
      <w:bookmarkStart w:id="13" w:name="_Ref93689854"/>
      <w:r>
        <w:t xml:space="preserve">Rys. </w:t>
      </w:r>
      <w:fldSimple w:instr=" STYLEREF 1 \s ">
        <w:r w:rsidR="0004249F">
          <w:rPr>
            <w:noProof/>
          </w:rPr>
          <w:t>3</w:t>
        </w:r>
      </w:fldSimple>
      <w:r w:rsidR="0004249F">
        <w:t>.</w:t>
      </w:r>
      <w:fldSimple w:instr=" SEQ Rys. \* ARABIC \s 1 ">
        <w:r w:rsidR="0004249F">
          <w:rPr>
            <w:noProof/>
          </w:rPr>
          <w:t>2</w:t>
        </w:r>
      </w:fldSimple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573A375B" w:rsidR="000A07A4" w:rsidRDefault="00513153" w:rsidP="007253F2">
      <w:pPr>
        <w:pStyle w:val="Legenda"/>
      </w:pPr>
      <w:bookmarkStart w:id="14" w:name="_Ref93696024"/>
      <w:r>
        <w:t xml:space="preserve">Rys. </w:t>
      </w:r>
      <w:fldSimple w:instr=" STYLEREF 1 \s ">
        <w:r w:rsidR="0004249F">
          <w:rPr>
            <w:noProof/>
          </w:rPr>
          <w:t>3</w:t>
        </w:r>
      </w:fldSimple>
      <w:r w:rsidR="0004249F">
        <w:t>.</w:t>
      </w:r>
      <w:fldSimple w:instr=" SEQ Rys. \* ARABIC \s 1 ">
        <w:r w:rsidR="0004249F">
          <w:rPr>
            <w:noProof/>
          </w:rPr>
          <w:t>3</w:t>
        </w:r>
      </w:fldSimple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27C747C3" w:rsidR="005333F7" w:rsidRPr="009942AE" w:rsidRDefault="005333F7" w:rsidP="007253F2">
      <w:pPr>
        <w:pStyle w:val="Legenda"/>
      </w:pPr>
      <w:bookmarkStart w:id="15" w:name="_Ref93697714"/>
      <w:r>
        <w:t xml:space="preserve">Rys. </w:t>
      </w:r>
      <w:fldSimple w:instr=" STYLEREF 1 \s ">
        <w:r w:rsidR="0004249F">
          <w:rPr>
            <w:noProof/>
          </w:rPr>
          <w:t>3</w:t>
        </w:r>
      </w:fldSimple>
      <w:r w:rsidR="0004249F">
        <w:t>.</w:t>
      </w:r>
      <w:fldSimple w:instr=" SEQ Rys. \* ARABIC \s 1 ">
        <w:r w:rsidR="0004249F">
          <w:rPr>
            <w:noProof/>
          </w:rPr>
          <w:t>4</w:t>
        </w:r>
      </w:fldSimple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3771347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7A907CC9" w:rsidR="00F9654A" w:rsidRPr="00CD522E" w:rsidRDefault="00F9654A" w:rsidP="007253F2">
      <w:pPr>
        <w:pStyle w:val="Legenda"/>
      </w:pPr>
      <w:bookmarkStart w:id="17" w:name="_Ref93771217"/>
      <w:r>
        <w:t xml:space="preserve">Rys. </w:t>
      </w:r>
      <w:fldSimple w:instr=" STYLEREF 1 \s ">
        <w:r w:rsidR="0004249F">
          <w:rPr>
            <w:noProof/>
          </w:rPr>
          <w:t>3</w:t>
        </w:r>
      </w:fldSimple>
      <w:r w:rsidR="0004249F">
        <w:t>.</w:t>
      </w:r>
      <w:fldSimple w:instr=" SEQ Rys. \* ARABIC \s 1 ">
        <w:r w:rsidR="0004249F">
          <w:rPr>
            <w:noProof/>
          </w:rPr>
          <w:t>5</w:t>
        </w:r>
      </w:fldSimple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3771348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3771349"/>
      <w:r>
        <w:t>Uzasadnienie wyboru architektury</w:t>
      </w:r>
      <w:bookmarkEnd w:id="19"/>
      <w:r w:rsidR="00035A6A">
        <w:t xml:space="preserve"> internetowej</w:t>
      </w:r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3771350"/>
      <w:r>
        <w:t>Stos technologiczny</w:t>
      </w:r>
      <w:bookmarkEnd w:id="20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543E950D" w:rsidR="00356F5E" w:rsidRPr="00E434A5" w:rsidRDefault="00A87DBD" w:rsidP="007253F2">
      <w:pPr>
        <w:pStyle w:val="Legenda"/>
      </w:pPr>
      <w:r>
        <w:t xml:space="preserve">Rys. </w:t>
      </w:r>
      <w:fldSimple w:instr=" STYLEREF 1 \s ">
        <w:r w:rsidR="0004249F">
          <w:rPr>
            <w:noProof/>
          </w:rPr>
          <w:t>4</w:t>
        </w:r>
      </w:fldSimple>
      <w:r w:rsidR="0004249F">
        <w:t>.</w:t>
      </w:r>
      <w:fldSimple w:instr=" SEQ Rys. \* ARABIC \s 1 ">
        <w:r w:rsidR="0004249F">
          <w:rPr>
            <w:noProof/>
          </w:rPr>
          <w:t>1</w:t>
        </w:r>
      </w:fldSimple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1" w:name="_Toc93771351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3771352"/>
      <w:r>
        <w:t>Baza danych</w:t>
      </w:r>
      <w:bookmarkEnd w:id="22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3" w:name="_Toc93771353"/>
      <w:r>
        <w:t>Strona serwera</w:t>
      </w:r>
      <w:bookmarkEnd w:id="23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4" w:name="_Toc93771354"/>
      <w:r>
        <w:t>Strona klienta</w:t>
      </w:r>
      <w:bookmarkEnd w:id="24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799BF6E8" w:rsidR="00C44307" w:rsidRDefault="00C44307" w:rsidP="007253F2">
      <w:pPr>
        <w:pStyle w:val="Legenda"/>
      </w:pPr>
      <w:bookmarkStart w:id="25" w:name="_Ref94215504"/>
      <w:r>
        <w:t xml:space="preserve">Rys. </w:t>
      </w:r>
      <w:fldSimple w:instr=" STYLEREF 1 \s ">
        <w:r w:rsidR="0004249F">
          <w:rPr>
            <w:noProof/>
          </w:rPr>
          <w:t>4</w:t>
        </w:r>
      </w:fldSimple>
      <w:r w:rsidR="0004249F">
        <w:t>.</w:t>
      </w:r>
      <w:fldSimple w:instr=" SEQ Rys. \* ARABIC \s 1 ">
        <w:r w:rsidR="0004249F">
          <w:rPr>
            <w:noProof/>
          </w:rPr>
          <w:t>2</w:t>
        </w:r>
      </w:fldSimple>
      <w:bookmarkEnd w:id="25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7B8BE2F4" w:rsidR="00E24266" w:rsidRDefault="00AB0B4B" w:rsidP="00AB0B4B">
      <w:pPr>
        <w:pStyle w:val="Legenda"/>
      </w:pPr>
      <w:bookmarkStart w:id="26" w:name="_Ref94216246"/>
      <w:r>
        <w:t xml:space="preserve">Rys. </w:t>
      </w:r>
      <w:fldSimple w:instr=" STYLEREF 1 \s ">
        <w:r w:rsidR="0004249F">
          <w:rPr>
            <w:noProof/>
          </w:rPr>
          <w:t>4</w:t>
        </w:r>
      </w:fldSimple>
      <w:r w:rsidR="0004249F">
        <w:t>.</w:t>
      </w:r>
      <w:fldSimple w:instr=" SEQ Rys. \* ARABIC \s 1 ">
        <w:r w:rsidR="0004249F">
          <w:rPr>
            <w:noProof/>
          </w:rPr>
          <w:t>3</w:t>
        </w:r>
      </w:fldSimple>
      <w:bookmarkEnd w:id="26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56D028CB" w:rsidR="00320296" w:rsidRDefault="009B293C" w:rsidP="009B293C">
      <w:pPr>
        <w:pStyle w:val="Legenda"/>
      </w:pPr>
      <w:bookmarkStart w:id="27" w:name="_Ref94216457"/>
      <w:r>
        <w:t xml:space="preserve">Rys. </w:t>
      </w:r>
      <w:fldSimple w:instr=" STYLEREF 1 \s ">
        <w:r w:rsidR="0004249F">
          <w:rPr>
            <w:noProof/>
          </w:rPr>
          <w:t>4</w:t>
        </w:r>
      </w:fldSimple>
      <w:r w:rsidR="0004249F">
        <w:t>.</w:t>
      </w:r>
      <w:fldSimple w:instr=" SEQ Rys. \* ARABIC \s 1 ">
        <w:r w:rsidR="0004249F">
          <w:rPr>
            <w:noProof/>
          </w:rPr>
          <w:t>4</w:t>
        </w:r>
      </w:fldSimple>
      <w:bookmarkEnd w:id="27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  <w:bookmarkStart w:id="28" w:name="_GoBack"/>
      <w:bookmarkEnd w:id="28"/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4E38EE41" w:rsidR="0060298E" w:rsidRPr="00C15D50" w:rsidRDefault="0004249F" w:rsidP="0004249F">
      <w:pPr>
        <w:pStyle w:val="Legenda"/>
      </w:pPr>
      <w:bookmarkStart w:id="29" w:name="_Ref94379886"/>
      <w:bookmarkStart w:id="30" w:name="_Ref94379890"/>
      <w:r>
        <w:t xml:space="preserve">Rys.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Rys. \* ARABIC \s 1 ">
        <w:r>
          <w:rPr>
            <w:noProof/>
          </w:rPr>
          <w:t>5</w:t>
        </w:r>
      </w:fldSimple>
      <w:bookmarkEnd w:id="30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29"/>
    </w:p>
    <w:p w14:paraId="7CA893D5" w14:textId="21B7676F" w:rsidR="00720C49" w:rsidRDefault="00720C49" w:rsidP="00720C49">
      <w:pPr>
        <w:pStyle w:val="Nagwek1"/>
      </w:pPr>
      <w:bookmarkStart w:id="31" w:name="_Toc93771355"/>
      <w:r>
        <w:lastRenderedPageBreak/>
        <w:t>Projekt systemu zarządzania wizytami gabinetu stomatologicznego</w:t>
      </w:r>
      <w:bookmarkEnd w:id="31"/>
    </w:p>
    <w:p w14:paraId="40648663" w14:textId="28050933" w:rsidR="00DE0022" w:rsidRDefault="00DE0022" w:rsidP="00DE0022">
      <w:pPr>
        <w:pStyle w:val="Nagwek2"/>
      </w:pPr>
      <w:bookmarkStart w:id="32" w:name="_Toc93771356"/>
      <w:r>
        <w:t>Procesy biznesowe</w:t>
      </w:r>
      <w:bookmarkEnd w:id="32"/>
    </w:p>
    <w:p w14:paraId="51403A2F" w14:textId="247B75D7" w:rsidR="00DE0022" w:rsidRDefault="00DE0022" w:rsidP="00DE0022">
      <w:pPr>
        <w:pStyle w:val="Nagwek3"/>
      </w:pPr>
      <w:bookmarkStart w:id="33" w:name="_Toc93771357"/>
      <w:r>
        <w:t>Obiekty biznesowe</w:t>
      </w:r>
      <w:bookmarkEnd w:id="33"/>
    </w:p>
    <w:p w14:paraId="2C466AC9" w14:textId="3E32B8EF" w:rsidR="00DE0022" w:rsidRDefault="00DE0022" w:rsidP="00DE0022">
      <w:pPr>
        <w:pStyle w:val="Nagwek3"/>
      </w:pPr>
      <w:bookmarkStart w:id="34" w:name="_Toc93771358"/>
      <w:r>
        <w:t>Aktorzy biznesowi</w:t>
      </w:r>
      <w:bookmarkEnd w:id="34"/>
    </w:p>
    <w:p w14:paraId="6D009581" w14:textId="6C954D61" w:rsidR="009225B6" w:rsidRDefault="009225B6" w:rsidP="009225B6">
      <w:pPr>
        <w:pStyle w:val="Nagwek3"/>
      </w:pPr>
      <w:bookmarkStart w:id="35" w:name="_Toc93771359"/>
      <w:r>
        <w:t>Procesy biznesowe</w:t>
      </w:r>
      <w:bookmarkEnd w:id="35"/>
    </w:p>
    <w:p w14:paraId="7CA34D34" w14:textId="60A9A7DA" w:rsidR="008B6DC9" w:rsidRDefault="008B6DC9" w:rsidP="008B6DC9">
      <w:pPr>
        <w:pStyle w:val="Nagwek2"/>
      </w:pPr>
      <w:bookmarkStart w:id="36" w:name="_Toc93771360"/>
      <w:r>
        <w:t>Specyfikacja wymagań</w:t>
      </w:r>
      <w:bookmarkEnd w:id="36"/>
    </w:p>
    <w:p w14:paraId="126E4899" w14:textId="702B48D6" w:rsidR="00D95B30" w:rsidRDefault="00D95B30" w:rsidP="00D95B30">
      <w:pPr>
        <w:pStyle w:val="Nagwek3"/>
      </w:pPr>
      <w:bookmarkStart w:id="37" w:name="_Toc93771361"/>
      <w:r>
        <w:t>Wymagania funkcjonalne</w:t>
      </w:r>
      <w:bookmarkEnd w:id="37"/>
    </w:p>
    <w:p w14:paraId="06EA9889" w14:textId="6825D713" w:rsidR="00D95B30" w:rsidRPr="00D95B30" w:rsidRDefault="00D95B30" w:rsidP="00D95B30">
      <w:pPr>
        <w:pStyle w:val="Nagwek3"/>
      </w:pPr>
      <w:bookmarkStart w:id="38" w:name="_Toc93771362"/>
      <w:r>
        <w:t>Wymagania niefunkcjonalne</w:t>
      </w:r>
      <w:bookmarkEnd w:id="38"/>
    </w:p>
    <w:p w14:paraId="5D9F7881" w14:textId="14C50759" w:rsidR="00EC4B27" w:rsidRDefault="000868F1" w:rsidP="000868F1">
      <w:pPr>
        <w:pStyle w:val="Nagwek2"/>
      </w:pPr>
      <w:bookmarkStart w:id="39" w:name="_Toc93771363"/>
      <w:r>
        <w:t>Analiza wymagań</w:t>
      </w:r>
      <w:bookmarkEnd w:id="39"/>
    </w:p>
    <w:p w14:paraId="42205A5B" w14:textId="55D581D0" w:rsidR="00FD39C2" w:rsidRPr="00FD39C2" w:rsidRDefault="00FD39C2" w:rsidP="00FD39C2">
      <w:pPr>
        <w:pStyle w:val="Nagwek3"/>
      </w:pPr>
      <w:bookmarkStart w:id="40" w:name="_Toc93771364"/>
      <w:r>
        <w:t>Statyczne elementy aplikacji</w:t>
      </w:r>
      <w:bookmarkEnd w:id="40"/>
    </w:p>
    <w:p w14:paraId="0C00C2B1" w14:textId="13E6F245" w:rsidR="002E1E24" w:rsidRDefault="002E1E24" w:rsidP="002E1E24">
      <w:pPr>
        <w:pStyle w:val="Nagwek3"/>
      </w:pPr>
      <w:bookmarkStart w:id="41" w:name="_Toc93771365"/>
      <w:r>
        <w:t>Panel lekarza</w:t>
      </w:r>
      <w:bookmarkEnd w:id="41"/>
    </w:p>
    <w:p w14:paraId="29FDCFE4" w14:textId="77777777" w:rsidR="002E1E24" w:rsidRDefault="002E1E24" w:rsidP="002E1E24">
      <w:pPr>
        <w:pStyle w:val="Nagwek3"/>
      </w:pPr>
      <w:bookmarkStart w:id="42" w:name="_Toc93771366"/>
      <w:r>
        <w:t>Panel pacjenta</w:t>
      </w:r>
      <w:bookmarkEnd w:id="42"/>
    </w:p>
    <w:p w14:paraId="5ED84EDB" w14:textId="7EC3F754" w:rsidR="002E1E24" w:rsidRDefault="002E1E24" w:rsidP="002E1E24">
      <w:pPr>
        <w:pStyle w:val="Nagwek3"/>
      </w:pPr>
      <w:bookmarkStart w:id="43" w:name="_Toc93771367"/>
      <w:r>
        <w:t>Panel administratora</w:t>
      </w:r>
      <w:bookmarkEnd w:id="43"/>
    </w:p>
    <w:p w14:paraId="78BAFD8F" w14:textId="782474E6" w:rsidR="00F34EE5" w:rsidRDefault="00F34EE5" w:rsidP="00F34EE5">
      <w:pPr>
        <w:pStyle w:val="Nagwek2"/>
      </w:pPr>
      <w:bookmarkStart w:id="44" w:name="_Toc93771368"/>
      <w:r>
        <w:t>Projekt struktury bazy danych</w:t>
      </w:r>
      <w:bookmarkEnd w:id="44"/>
    </w:p>
    <w:p w14:paraId="635500D2" w14:textId="4BC057CA" w:rsidR="003A2822" w:rsidRDefault="003A2822" w:rsidP="003A2822">
      <w:pPr>
        <w:pStyle w:val="Nagwek3"/>
      </w:pPr>
      <w:bookmarkStart w:id="45" w:name="_Toc93771369"/>
      <w:r>
        <w:t>Struktura bazy danych</w:t>
      </w:r>
      <w:bookmarkEnd w:id="45"/>
    </w:p>
    <w:p w14:paraId="31E1A49A" w14:textId="6481F920" w:rsidR="00FD39C2" w:rsidRDefault="00FD39C2" w:rsidP="00FD39C2">
      <w:pPr>
        <w:pStyle w:val="Nagwek3"/>
      </w:pPr>
      <w:bookmarkStart w:id="46" w:name="_Toc93771370"/>
      <w:r>
        <w:t>Role i uprawnienia użytkowników</w:t>
      </w:r>
      <w:bookmarkEnd w:id="46"/>
    </w:p>
    <w:p w14:paraId="4189F4D2" w14:textId="3536842C" w:rsidR="00FD39C2" w:rsidRDefault="0032762E" w:rsidP="0032762E">
      <w:pPr>
        <w:pStyle w:val="Nagwek1"/>
      </w:pPr>
      <w:bookmarkStart w:id="47" w:name="_Toc93771371"/>
      <w:r>
        <w:lastRenderedPageBreak/>
        <w:t>Implementacja</w:t>
      </w:r>
      <w:bookmarkEnd w:id="47"/>
    </w:p>
    <w:p w14:paraId="47012C42" w14:textId="77201AEB" w:rsidR="00B215F7" w:rsidRDefault="00B215F7" w:rsidP="00B215F7">
      <w:pPr>
        <w:pStyle w:val="Nagwek2"/>
      </w:pPr>
      <w:bookmarkStart w:id="48" w:name="_Toc93771372"/>
      <w:r>
        <w:t>Baza danych</w:t>
      </w:r>
      <w:bookmarkEnd w:id="48"/>
    </w:p>
    <w:p w14:paraId="42DEC45E" w14:textId="526D197D" w:rsidR="00B215F7" w:rsidRDefault="00B215F7" w:rsidP="00B215F7">
      <w:pPr>
        <w:pStyle w:val="Nagwek2"/>
      </w:pPr>
      <w:bookmarkStart w:id="49" w:name="_Toc93771373"/>
      <w:r>
        <w:t>Serwer aplikacji</w:t>
      </w:r>
      <w:bookmarkEnd w:id="49"/>
    </w:p>
    <w:p w14:paraId="441D8AD3" w14:textId="7AE99017" w:rsidR="00B215F7" w:rsidRPr="00B215F7" w:rsidRDefault="00B215F7" w:rsidP="00B215F7">
      <w:pPr>
        <w:pStyle w:val="Nagwek2"/>
      </w:pPr>
      <w:bookmarkStart w:id="50" w:name="_Toc93771374"/>
      <w:r>
        <w:t>Aplikacja internetowa</w:t>
      </w:r>
      <w:bookmarkEnd w:id="50"/>
    </w:p>
    <w:p w14:paraId="34E7A1CA" w14:textId="56953FA0" w:rsidR="0032762E" w:rsidRDefault="0032762E" w:rsidP="0032762E">
      <w:pPr>
        <w:pStyle w:val="Nagwek1"/>
      </w:pPr>
      <w:bookmarkStart w:id="51" w:name="_Toc93771375"/>
      <w:r>
        <w:lastRenderedPageBreak/>
        <w:t>Testowanie</w:t>
      </w:r>
      <w:bookmarkEnd w:id="51"/>
    </w:p>
    <w:p w14:paraId="6FC0A605" w14:textId="5498FFCA" w:rsidR="00832D44" w:rsidRDefault="00832D44" w:rsidP="00832D44">
      <w:pPr>
        <w:pStyle w:val="Nagwek2"/>
      </w:pPr>
      <w:bookmarkStart w:id="52" w:name="_Toc93771376"/>
      <w:r>
        <w:t>Testy zabezpieczeń</w:t>
      </w:r>
      <w:bookmarkEnd w:id="52"/>
    </w:p>
    <w:p w14:paraId="4CAE106A" w14:textId="03CDBE96" w:rsidR="00832D44" w:rsidRDefault="00832D44" w:rsidP="00832D44">
      <w:pPr>
        <w:pStyle w:val="Nagwek2"/>
      </w:pPr>
      <w:bookmarkStart w:id="53" w:name="_Toc93771377"/>
      <w:r>
        <w:t>Testy funkcjonalne</w:t>
      </w:r>
      <w:bookmarkEnd w:id="53"/>
    </w:p>
    <w:p w14:paraId="4CB8A36D" w14:textId="54BF3406" w:rsidR="00832D44" w:rsidRPr="00832D44" w:rsidRDefault="00832D44" w:rsidP="00832D44">
      <w:pPr>
        <w:pStyle w:val="Nagwek2"/>
      </w:pPr>
      <w:bookmarkStart w:id="54" w:name="_Toc93771378"/>
      <w:r>
        <w:t>Testy niefunkcjonalne</w:t>
      </w:r>
      <w:bookmarkEnd w:id="54"/>
    </w:p>
    <w:p w14:paraId="544783B9" w14:textId="3078C0C4" w:rsidR="0032762E" w:rsidRDefault="0032762E" w:rsidP="0032762E">
      <w:pPr>
        <w:pStyle w:val="Nagwek1"/>
      </w:pPr>
      <w:bookmarkStart w:id="55" w:name="_Toc93771379"/>
      <w:r>
        <w:lastRenderedPageBreak/>
        <w:t>Podsumowanie</w:t>
      </w:r>
      <w:bookmarkEnd w:id="55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56" w:name="_Toc93771380"/>
      <w:r>
        <w:lastRenderedPageBreak/>
        <w:t>Literatura</w:t>
      </w:r>
      <w:bookmarkEnd w:id="56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1966C5" w14:textId="77777777" w:rsidR="00776F47" w:rsidRDefault="00776F47" w:rsidP="008F10D5">
      <w:pPr>
        <w:spacing w:line="240" w:lineRule="auto"/>
      </w:pPr>
      <w:r>
        <w:separator/>
      </w:r>
    </w:p>
  </w:endnote>
  <w:endnote w:type="continuationSeparator" w:id="0">
    <w:p w14:paraId="5F39B5BC" w14:textId="77777777" w:rsidR="00776F47" w:rsidRDefault="00776F47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9A54F2" w14:textId="77777777" w:rsidR="00776F47" w:rsidRDefault="00776F47" w:rsidP="008F10D5">
      <w:pPr>
        <w:spacing w:line="240" w:lineRule="auto"/>
      </w:pPr>
      <w:r>
        <w:separator/>
      </w:r>
    </w:p>
  </w:footnote>
  <w:footnote w:type="continuationSeparator" w:id="0">
    <w:p w14:paraId="2DBB158A" w14:textId="77777777" w:rsidR="00776F47" w:rsidRDefault="00776F47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2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5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12"/>
  </w:num>
  <w:num w:numId="5">
    <w:abstractNumId w:val="3"/>
  </w:num>
  <w:num w:numId="6">
    <w:abstractNumId w:val="7"/>
  </w:num>
  <w:num w:numId="7">
    <w:abstractNumId w:val="6"/>
  </w:num>
  <w:num w:numId="8">
    <w:abstractNumId w:val="14"/>
  </w:num>
  <w:num w:numId="9">
    <w:abstractNumId w:val="13"/>
  </w:num>
  <w:num w:numId="10">
    <w:abstractNumId w:val="10"/>
  </w:num>
  <w:num w:numId="11">
    <w:abstractNumId w:val="0"/>
  </w:num>
  <w:num w:numId="12">
    <w:abstractNumId w:val="11"/>
  </w:num>
  <w:num w:numId="13">
    <w:abstractNumId w:val="2"/>
  </w:num>
  <w:num w:numId="14">
    <w:abstractNumId w:val="5"/>
  </w:num>
  <w:num w:numId="15">
    <w:abstractNumId w:val="9"/>
  </w:num>
  <w:num w:numId="1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9DE"/>
    <w:rsid w:val="000052AC"/>
    <w:rsid w:val="000052DE"/>
    <w:rsid w:val="00005668"/>
    <w:rsid w:val="000058B6"/>
    <w:rsid w:val="00005DD5"/>
    <w:rsid w:val="0000632D"/>
    <w:rsid w:val="00006507"/>
    <w:rsid w:val="00007A42"/>
    <w:rsid w:val="00007CDB"/>
    <w:rsid w:val="00007D76"/>
    <w:rsid w:val="0001002D"/>
    <w:rsid w:val="00010667"/>
    <w:rsid w:val="000107F6"/>
    <w:rsid w:val="00011291"/>
    <w:rsid w:val="00011E6A"/>
    <w:rsid w:val="000130A5"/>
    <w:rsid w:val="000136A5"/>
    <w:rsid w:val="00014661"/>
    <w:rsid w:val="000152C5"/>
    <w:rsid w:val="0001535E"/>
    <w:rsid w:val="00015706"/>
    <w:rsid w:val="000162D9"/>
    <w:rsid w:val="00016406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3B0F"/>
    <w:rsid w:val="00023D2C"/>
    <w:rsid w:val="00023DE0"/>
    <w:rsid w:val="00024377"/>
    <w:rsid w:val="00024713"/>
    <w:rsid w:val="00024EBA"/>
    <w:rsid w:val="00026052"/>
    <w:rsid w:val="000271E4"/>
    <w:rsid w:val="00030FDA"/>
    <w:rsid w:val="000318C1"/>
    <w:rsid w:val="000320B4"/>
    <w:rsid w:val="00032A6B"/>
    <w:rsid w:val="00032DA9"/>
    <w:rsid w:val="000334FE"/>
    <w:rsid w:val="0003416F"/>
    <w:rsid w:val="000341EB"/>
    <w:rsid w:val="00035A6A"/>
    <w:rsid w:val="00036B8A"/>
    <w:rsid w:val="00036D96"/>
    <w:rsid w:val="000374B6"/>
    <w:rsid w:val="00037BC6"/>
    <w:rsid w:val="00040556"/>
    <w:rsid w:val="0004065C"/>
    <w:rsid w:val="00040718"/>
    <w:rsid w:val="00040A0C"/>
    <w:rsid w:val="000415C1"/>
    <w:rsid w:val="000419B2"/>
    <w:rsid w:val="00041FFF"/>
    <w:rsid w:val="000421B6"/>
    <w:rsid w:val="0004249F"/>
    <w:rsid w:val="00042939"/>
    <w:rsid w:val="00042B8E"/>
    <w:rsid w:val="00042F00"/>
    <w:rsid w:val="000432BB"/>
    <w:rsid w:val="000441CB"/>
    <w:rsid w:val="000441D0"/>
    <w:rsid w:val="00044966"/>
    <w:rsid w:val="00045372"/>
    <w:rsid w:val="0004648D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26CA"/>
    <w:rsid w:val="000527DA"/>
    <w:rsid w:val="000535EB"/>
    <w:rsid w:val="00053CCD"/>
    <w:rsid w:val="000547B1"/>
    <w:rsid w:val="00054831"/>
    <w:rsid w:val="00054A97"/>
    <w:rsid w:val="00054B5C"/>
    <w:rsid w:val="00054E9C"/>
    <w:rsid w:val="00055310"/>
    <w:rsid w:val="000555AE"/>
    <w:rsid w:val="000560A1"/>
    <w:rsid w:val="0005651C"/>
    <w:rsid w:val="0005692E"/>
    <w:rsid w:val="00056F02"/>
    <w:rsid w:val="000572FF"/>
    <w:rsid w:val="0005732B"/>
    <w:rsid w:val="00057624"/>
    <w:rsid w:val="00057820"/>
    <w:rsid w:val="00057F7B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4919"/>
    <w:rsid w:val="00064A64"/>
    <w:rsid w:val="0006529F"/>
    <w:rsid w:val="000659F8"/>
    <w:rsid w:val="00066546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5B09"/>
    <w:rsid w:val="00077306"/>
    <w:rsid w:val="0007777C"/>
    <w:rsid w:val="00077791"/>
    <w:rsid w:val="0008039C"/>
    <w:rsid w:val="00080BEF"/>
    <w:rsid w:val="000817D2"/>
    <w:rsid w:val="000820A3"/>
    <w:rsid w:val="00083590"/>
    <w:rsid w:val="0008372A"/>
    <w:rsid w:val="000837D2"/>
    <w:rsid w:val="00083A94"/>
    <w:rsid w:val="00084AB8"/>
    <w:rsid w:val="00084E54"/>
    <w:rsid w:val="00084F99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A5A"/>
    <w:rsid w:val="00094DD5"/>
    <w:rsid w:val="00094E7F"/>
    <w:rsid w:val="000954A8"/>
    <w:rsid w:val="00095944"/>
    <w:rsid w:val="000960FA"/>
    <w:rsid w:val="00096106"/>
    <w:rsid w:val="000961C7"/>
    <w:rsid w:val="00096EA5"/>
    <w:rsid w:val="00097F01"/>
    <w:rsid w:val="000A049D"/>
    <w:rsid w:val="000A05D8"/>
    <w:rsid w:val="000A07A4"/>
    <w:rsid w:val="000A0FC6"/>
    <w:rsid w:val="000A10AB"/>
    <w:rsid w:val="000A13D0"/>
    <w:rsid w:val="000A25A1"/>
    <w:rsid w:val="000A2806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717E"/>
    <w:rsid w:val="000A7269"/>
    <w:rsid w:val="000A7A98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6796"/>
    <w:rsid w:val="000B6B66"/>
    <w:rsid w:val="000B6C1D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30F6"/>
    <w:rsid w:val="000C4275"/>
    <w:rsid w:val="000C45F8"/>
    <w:rsid w:val="000C4EB7"/>
    <w:rsid w:val="000C5346"/>
    <w:rsid w:val="000C5F9A"/>
    <w:rsid w:val="000C6233"/>
    <w:rsid w:val="000C6A39"/>
    <w:rsid w:val="000C7677"/>
    <w:rsid w:val="000C7E66"/>
    <w:rsid w:val="000C7FF2"/>
    <w:rsid w:val="000D0003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EFD"/>
    <w:rsid w:val="000D5702"/>
    <w:rsid w:val="000D5DBB"/>
    <w:rsid w:val="000D5E0B"/>
    <w:rsid w:val="000D6429"/>
    <w:rsid w:val="000D6E59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41E6"/>
    <w:rsid w:val="000E4736"/>
    <w:rsid w:val="000E4889"/>
    <w:rsid w:val="000E4D6F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FAB"/>
    <w:rsid w:val="00102613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80"/>
    <w:rsid w:val="00111F15"/>
    <w:rsid w:val="00112BEE"/>
    <w:rsid w:val="00112C13"/>
    <w:rsid w:val="00113426"/>
    <w:rsid w:val="00113752"/>
    <w:rsid w:val="0011428A"/>
    <w:rsid w:val="001146E8"/>
    <w:rsid w:val="00115292"/>
    <w:rsid w:val="00115338"/>
    <w:rsid w:val="00115670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566B"/>
    <w:rsid w:val="001366BA"/>
    <w:rsid w:val="0013731F"/>
    <w:rsid w:val="001409A5"/>
    <w:rsid w:val="00141363"/>
    <w:rsid w:val="00141E96"/>
    <w:rsid w:val="00142C61"/>
    <w:rsid w:val="00142CFE"/>
    <w:rsid w:val="00143355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46"/>
    <w:rsid w:val="00145B26"/>
    <w:rsid w:val="00145C60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6B4"/>
    <w:rsid w:val="00152424"/>
    <w:rsid w:val="00153100"/>
    <w:rsid w:val="00153158"/>
    <w:rsid w:val="00153A44"/>
    <w:rsid w:val="00153AFE"/>
    <w:rsid w:val="001547B8"/>
    <w:rsid w:val="00156F25"/>
    <w:rsid w:val="00157535"/>
    <w:rsid w:val="00160887"/>
    <w:rsid w:val="00160E4E"/>
    <w:rsid w:val="001610B1"/>
    <w:rsid w:val="0016166B"/>
    <w:rsid w:val="00161C41"/>
    <w:rsid w:val="00162EFA"/>
    <w:rsid w:val="00163D8B"/>
    <w:rsid w:val="00164155"/>
    <w:rsid w:val="00164388"/>
    <w:rsid w:val="0016441E"/>
    <w:rsid w:val="00164652"/>
    <w:rsid w:val="00166292"/>
    <w:rsid w:val="00166629"/>
    <w:rsid w:val="00166965"/>
    <w:rsid w:val="00167267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851"/>
    <w:rsid w:val="00176A6B"/>
    <w:rsid w:val="00176C0E"/>
    <w:rsid w:val="00176ECA"/>
    <w:rsid w:val="001770EA"/>
    <w:rsid w:val="00177AFE"/>
    <w:rsid w:val="0018079D"/>
    <w:rsid w:val="001809F2"/>
    <w:rsid w:val="001810D3"/>
    <w:rsid w:val="001812D8"/>
    <w:rsid w:val="001816B9"/>
    <w:rsid w:val="00182457"/>
    <w:rsid w:val="001830B7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58F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7C24"/>
    <w:rsid w:val="001C088C"/>
    <w:rsid w:val="001C0955"/>
    <w:rsid w:val="001C161D"/>
    <w:rsid w:val="001C1A28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1B1A"/>
    <w:rsid w:val="001D2160"/>
    <w:rsid w:val="001D2388"/>
    <w:rsid w:val="001D32A2"/>
    <w:rsid w:val="001D3524"/>
    <w:rsid w:val="001D352B"/>
    <w:rsid w:val="001D3791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867"/>
    <w:rsid w:val="001E5BBE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20C3"/>
    <w:rsid w:val="001F2E59"/>
    <w:rsid w:val="001F3689"/>
    <w:rsid w:val="001F55A1"/>
    <w:rsid w:val="001F6091"/>
    <w:rsid w:val="001F60EC"/>
    <w:rsid w:val="001F62FD"/>
    <w:rsid w:val="001F668B"/>
    <w:rsid w:val="001F69D1"/>
    <w:rsid w:val="001F6FE8"/>
    <w:rsid w:val="001F7739"/>
    <w:rsid w:val="00200083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F8"/>
    <w:rsid w:val="002055C4"/>
    <w:rsid w:val="00205760"/>
    <w:rsid w:val="00205B1A"/>
    <w:rsid w:val="00205B5F"/>
    <w:rsid w:val="00205C6F"/>
    <w:rsid w:val="002064E0"/>
    <w:rsid w:val="00206B83"/>
    <w:rsid w:val="002076E4"/>
    <w:rsid w:val="00207D77"/>
    <w:rsid w:val="0021025A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805"/>
    <w:rsid w:val="00217A25"/>
    <w:rsid w:val="0022055F"/>
    <w:rsid w:val="002237AB"/>
    <w:rsid w:val="00223C0D"/>
    <w:rsid w:val="0022413C"/>
    <w:rsid w:val="002242AD"/>
    <w:rsid w:val="0022442E"/>
    <w:rsid w:val="00224C93"/>
    <w:rsid w:val="00224DB3"/>
    <w:rsid w:val="00225241"/>
    <w:rsid w:val="002253CB"/>
    <w:rsid w:val="00225811"/>
    <w:rsid w:val="00225ACF"/>
    <w:rsid w:val="00226585"/>
    <w:rsid w:val="0022706B"/>
    <w:rsid w:val="002270BB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7314"/>
    <w:rsid w:val="00240B92"/>
    <w:rsid w:val="00240F06"/>
    <w:rsid w:val="002419AA"/>
    <w:rsid w:val="002420A9"/>
    <w:rsid w:val="0024234B"/>
    <w:rsid w:val="00242525"/>
    <w:rsid w:val="002426C5"/>
    <w:rsid w:val="00242C5C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633"/>
    <w:rsid w:val="002459E2"/>
    <w:rsid w:val="00245CA1"/>
    <w:rsid w:val="002466D9"/>
    <w:rsid w:val="002471A7"/>
    <w:rsid w:val="002473DC"/>
    <w:rsid w:val="002477AC"/>
    <w:rsid w:val="002477B8"/>
    <w:rsid w:val="0024784A"/>
    <w:rsid w:val="00247EB4"/>
    <w:rsid w:val="0025005B"/>
    <w:rsid w:val="00250B53"/>
    <w:rsid w:val="00250BC9"/>
    <w:rsid w:val="00250BF7"/>
    <w:rsid w:val="00251936"/>
    <w:rsid w:val="00252630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60151"/>
    <w:rsid w:val="00260E16"/>
    <w:rsid w:val="0026158D"/>
    <w:rsid w:val="002615AE"/>
    <w:rsid w:val="00261ECB"/>
    <w:rsid w:val="0026250E"/>
    <w:rsid w:val="00262B21"/>
    <w:rsid w:val="00263D45"/>
    <w:rsid w:val="00263F9B"/>
    <w:rsid w:val="0026469C"/>
    <w:rsid w:val="00264A38"/>
    <w:rsid w:val="00265A8D"/>
    <w:rsid w:val="00265C8A"/>
    <w:rsid w:val="0026615A"/>
    <w:rsid w:val="002664AE"/>
    <w:rsid w:val="00266A2E"/>
    <w:rsid w:val="002676B0"/>
    <w:rsid w:val="00267D8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48F"/>
    <w:rsid w:val="0027512F"/>
    <w:rsid w:val="00275B2B"/>
    <w:rsid w:val="002762A6"/>
    <w:rsid w:val="002762FB"/>
    <w:rsid w:val="0027691E"/>
    <w:rsid w:val="002776D4"/>
    <w:rsid w:val="00280DB3"/>
    <w:rsid w:val="00280E04"/>
    <w:rsid w:val="00281CE8"/>
    <w:rsid w:val="00281DEE"/>
    <w:rsid w:val="00281EEF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457"/>
    <w:rsid w:val="002865F5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C2D"/>
    <w:rsid w:val="002A0D77"/>
    <w:rsid w:val="002A0D98"/>
    <w:rsid w:val="002A228F"/>
    <w:rsid w:val="002A2572"/>
    <w:rsid w:val="002A28F9"/>
    <w:rsid w:val="002A29B8"/>
    <w:rsid w:val="002A2E24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1"/>
    <w:rsid w:val="002B484F"/>
    <w:rsid w:val="002B491E"/>
    <w:rsid w:val="002B4E7C"/>
    <w:rsid w:val="002B51DF"/>
    <w:rsid w:val="002B74BF"/>
    <w:rsid w:val="002B75A3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BD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4FD"/>
    <w:rsid w:val="002D0762"/>
    <w:rsid w:val="002D08DF"/>
    <w:rsid w:val="002D0AF1"/>
    <w:rsid w:val="002D1388"/>
    <w:rsid w:val="002D15C3"/>
    <w:rsid w:val="002D1C27"/>
    <w:rsid w:val="002D2212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F09"/>
    <w:rsid w:val="002E5234"/>
    <w:rsid w:val="002E69FC"/>
    <w:rsid w:val="002E7678"/>
    <w:rsid w:val="002F0391"/>
    <w:rsid w:val="002F0BB0"/>
    <w:rsid w:val="002F13AA"/>
    <w:rsid w:val="002F203C"/>
    <w:rsid w:val="002F225C"/>
    <w:rsid w:val="002F30A0"/>
    <w:rsid w:val="002F35CB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3001A4"/>
    <w:rsid w:val="00300670"/>
    <w:rsid w:val="0030086F"/>
    <w:rsid w:val="00300990"/>
    <w:rsid w:val="00301165"/>
    <w:rsid w:val="00301A96"/>
    <w:rsid w:val="00301CCB"/>
    <w:rsid w:val="00302CA8"/>
    <w:rsid w:val="003034C1"/>
    <w:rsid w:val="00303C43"/>
    <w:rsid w:val="00304A02"/>
    <w:rsid w:val="00304AB8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38FE"/>
    <w:rsid w:val="00313B32"/>
    <w:rsid w:val="00313D1E"/>
    <w:rsid w:val="003144D2"/>
    <w:rsid w:val="00314C29"/>
    <w:rsid w:val="00315674"/>
    <w:rsid w:val="00317D34"/>
    <w:rsid w:val="00317D83"/>
    <w:rsid w:val="00317DD7"/>
    <w:rsid w:val="003201E2"/>
    <w:rsid w:val="00320296"/>
    <w:rsid w:val="00320461"/>
    <w:rsid w:val="003216DD"/>
    <w:rsid w:val="00321C2C"/>
    <w:rsid w:val="00322B09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3A5"/>
    <w:rsid w:val="00331F96"/>
    <w:rsid w:val="0033235A"/>
    <w:rsid w:val="003329D4"/>
    <w:rsid w:val="0033301D"/>
    <w:rsid w:val="003330BD"/>
    <w:rsid w:val="0033322C"/>
    <w:rsid w:val="00333A5E"/>
    <w:rsid w:val="00333ABF"/>
    <w:rsid w:val="003344CC"/>
    <w:rsid w:val="00335D6C"/>
    <w:rsid w:val="003361EE"/>
    <w:rsid w:val="003362E0"/>
    <w:rsid w:val="0033667D"/>
    <w:rsid w:val="00336901"/>
    <w:rsid w:val="00336D36"/>
    <w:rsid w:val="003372C1"/>
    <w:rsid w:val="00337743"/>
    <w:rsid w:val="00337758"/>
    <w:rsid w:val="00340AD7"/>
    <w:rsid w:val="00340E0B"/>
    <w:rsid w:val="00341707"/>
    <w:rsid w:val="00341885"/>
    <w:rsid w:val="00341F8F"/>
    <w:rsid w:val="0034323D"/>
    <w:rsid w:val="00343C43"/>
    <w:rsid w:val="00343DE8"/>
    <w:rsid w:val="00343EB4"/>
    <w:rsid w:val="003442C4"/>
    <w:rsid w:val="00345487"/>
    <w:rsid w:val="0034572D"/>
    <w:rsid w:val="00345990"/>
    <w:rsid w:val="00345E52"/>
    <w:rsid w:val="00345F47"/>
    <w:rsid w:val="00350359"/>
    <w:rsid w:val="00350DD5"/>
    <w:rsid w:val="0035107E"/>
    <w:rsid w:val="00351253"/>
    <w:rsid w:val="00351389"/>
    <w:rsid w:val="00351D33"/>
    <w:rsid w:val="00352493"/>
    <w:rsid w:val="003524CE"/>
    <w:rsid w:val="003524D1"/>
    <w:rsid w:val="0035292E"/>
    <w:rsid w:val="003535BB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6F5E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294A"/>
    <w:rsid w:val="0037348C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77E1"/>
    <w:rsid w:val="003A0728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E8B"/>
    <w:rsid w:val="003A3FFE"/>
    <w:rsid w:val="003A41E0"/>
    <w:rsid w:val="003A45BB"/>
    <w:rsid w:val="003A46E0"/>
    <w:rsid w:val="003A48B5"/>
    <w:rsid w:val="003A54D7"/>
    <w:rsid w:val="003A5F59"/>
    <w:rsid w:val="003A7832"/>
    <w:rsid w:val="003A7AD5"/>
    <w:rsid w:val="003B0164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589B"/>
    <w:rsid w:val="003B5A53"/>
    <w:rsid w:val="003B5B78"/>
    <w:rsid w:val="003B6194"/>
    <w:rsid w:val="003B7249"/>
    <w:rsid w:val="003B7E28"/>
    <w:rsid w:val="003C020B"/>
    <w:rsid w:val="003C0322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60E"/>
    <w:rsid w:val="003C3916"/>
    <w:rsid w:val="003C4B89"/>
    <w:rsid w:val="003C53DD"/>
    <w:rsid w:val="003C5638"/>
    <w:rsid w:val="003C5EDE"/>
    <w:rsid w:val="003C65AA"/>
    <w:rsid w:val="003C6D35"/>
    <w:rsid w:val="003C7726"/>
    <w:rsid w:val="003C7791"/>
    <w:rsid w:val="003C7F62"/>
    <w:rsid w:val="003D0790"/>
    <w:rsid w:val="003D08C6"/>
    <w:rsid w:val="003D0B74"/>
    <w:rsid w:val="003D10D2"/>
    <w:rsid w:val="003D19AB"/>
    <w:rsid w:val="003D2512"/>
    <w:rsid w:val="003D2E2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E001F"/>
    <w:rsid w:val="003E0148"/>
    <w:rsid w:val="003E03CC"/>
    <w:rsid w:val="003E0E00"/>
    <w:rsid w:val="003E30B0"/>
    <w:rsid w:val="003E4060"/>
    <w:rsid w:val="003E48E4"/>
    <w:rsid w:val="003E4FF2"/>
    <w:rsid w:val="003E5B62"/>
    <w:rsid w:val="003E5EA7"/>
    <w:rsid w:val="003E681E"/>
    <w:rsid w:val="003E74D0"/>
    <w:rsid w:val="003F0DC1"/>
    <w:rsid w:val="003F25B3"/>
    <w:rsid w:val="003F25FF"/>
    <w:rsid w:val="003F2D09"/>
    <w:rsid w:val="003F32C4"/>
    <w:rsid w:val="003F4B7C"/>
    <w:rsid w:val="003F4BE3"/>
    <w:rsid w:val="003F52C3"/>
    <w:rsid w:val="003F559F"/>
    <w:rsid w:val="003F5F5A"/>
    <w:rsid w:val="003F6710"/>
    <w:rsid w:val="003F6C59"/>
    <w:rsid w:val="003F74C7"/>
    <w:rsid w:val="003F7970"/>
    <w:rsid w:val="00400695"/>
    <w:rsid w:val="004012E4"/>
    <w:rsid w:val="00401578"/>
    <w:rsid w:val="00401969"/>
    <w:rsid w:val="0040285D"/>
    <w:rsid w:val="00402A66"/>
    <w:rsid w:val="004030F4"/>
    <w:rsid w:val="004033F8"/>
    <w:rsid w:val="0040348F"/>
    <w:rsid w:val="0040415D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ED4"/>
    <w:rsid w:val="004121DE"/>
    <w:rsid w:val="0041283E"/>
    <w:rsid w:val="004128F0"/>
    <w:rsid w:val="004131C9"/>
    <w:rsid w:val="00413913"/>
    <w:rsid w:val="00413922"/>
    <w:rsid w:val="00413A99"/>
    <w:rsid w:val="00413B01"/>
    <w:rsid w:val="00415012"/>
    <w:rsid w:val="0041568B"/>
    <w:rsid w:val="00415C3A"/>
    <w:rsid w:val="00415E9F"/>
    <w:rsid w:val="0041617C"/>
    <w:rsid w:val="00416287"/>
    <w:rsid w:val="004164EC"/>
    <w:rsid w:val="00416EFE"/>
    <w:rsid w:val="00417041"/>
    <w:rsid w:val="00420667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73F1"/>
    <w:rsid w:val="0044038B"/>
    <w:rsid w:val="0044040B"/>
    <w:rsid w:val="00440448"/>
    <w:rsid w:val="0044063D"/>
    <w:rsid w:val="00440D36"/>
    <w:rsid w:val="00440E7C"/>
    <w:rsid w:val="00441BA5"/>
    <w:rsid w:val="00441C65"/>
    <w:rsid w:val="00441CD9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6C1"/>
    <w:rsid w:val="00445880"/>
    <w:rsid w:val="00445BD3"/>
    <w:rsid w:val="00445F22"/>
    <w:rsid w:val="004462FF"/>
    <w:rsid w:val="00446F14"/>
    <w:rsid w:val="00450529"/>
    <w:rsid w:val="004505EA"/>
    <w:rsid w:val="00450DF3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B0D"/>
    <w:rsid w:val="00456C86"/>
    <w:rsid w:val="004571F4"/>
    <w:rsid w:val="0045768D"/>
    <w:rsid w:val="00457A9E"/>
    <w:rsid w:val="00457B7C"/>
    <w:rsid w:val="00460116"/>
    <w:rsid w:val="00460351"/>
    <w:rsid w:val="00460EA7"/>
    <w:rsid w:val="00461926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7156"/>
    <w:rsid w:val="0047730D"/>
    <w:rsid w:val="0047741F"/>
    <w:rsid w:val="00477A35"/>
    <w:rsid w:val="00477C74"/>
    <w:rsid w:val="00480FA6"/>
    <w:rsid w:val="00481310"/>
    <w:rsid w:val="0048169F"/>
    <w:rsid w:val="00481772"/>
    <w:rsid w:val="00481A3F"/>
    <w:rsid w:val="0048229F"/>
    <w:rsid w:val="0048231C"/>
    <w:rsid w:val="0048254A"/>
    <w:rsid w:val="00483615"/>
    <w:rsid w:val="0048383B"/>
    <w:rsid w:val="004854A4"/>
    <w:rsid w:val="00485AEE"/>
    <w:rsid w:val="004863AD"/>
    <w:rsid w:val="004868F4"/>
    <w:rsid w:val="00486C2D"/>
    <w:rsid w:val="00486C34"/>
    <w:rsid w:val="004875CA"/>
    <w:rsid w:val="004877F3"/>
    <w:rsid w:val="00487B0D"/>
    <w:rsid w:val="00490610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5144"/>
    <w:rsid w:val="004955AF"/>
    <w:rsid w:val="0049568C"/>
    <w:rsid w:val="00496A54"/>
    <w:rsid w:val="00497B6C"/>
    <w:rsid w:val="00497D01"/>
    <w:rsid w:val="004A01BA"/>
    <w:rsid w:val="004A049C"/>
    <w:rsid w:val="004A0864"/>
    <w:rsid w:val="004A0DDE"/>
    <w:rsid w:val="004A0F5D"/>
    <w:rsid w:val="004A121F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60A7"/>
    <w:rsid w:val="004A6175"/>
    <w:rsid w:val="004A63A0"/>
    <w:rsid w:val="004A63C2"/>
    <w:rsid w:val="004A6A42"/>
    <w:rsid w:val="004A6D69"/>
    <w:rsid w:val="004A7164"/>
    <w:rsid w:val="004A71FD"/>
    <w:rsid w:val="004A7599"/>
    <w:rsid w:val="004A75DB"/>
    <w:rsid w:val="004A760C"/>
    <w:rsid w:val="004A7E40"/>
    <w:rsid w:val="004B02CB"/>
    <w:rsid w:val="004B0897"/>
    <w:rsid w:val="004B194E"/>
    <w:rsid w:val="004B1F99"/>
    <w:rsid w:val="004B31DA"/>
    <w:rsid w:val="004B378A"/>
    <w:rsid w:val="004B41B0"/>
    <w:rsid w:val="004B466C"/>
    <w:rsid w:val="004B4D73"/>
    <w:rsid w:val="004B5AC7"/>
    <w:rsid w:val="004B657B"/>
    <w:rsid w:val="004B6699"/>
    <w:rsid w:val="004B6782"/>
    <w:rsid w:val="004B6F26"/>
    <w:rsid w:val="004B7363"/>
    <w:rsid w:val="004B7555"/>
    <w:rsid w:val="004B758E"/>
    <w:rsid w:val="004C0BE2"/>
    <w:rsid w:val="004C0F3E"/>
    <w:rsid w:val="004C1539"/>
    <w:rsid w:val="004C1A3E"/>
    <w:rsid w:val="004C1DF4"/>
    <w:rsid w:val="004C2E16"/>
    <w:rsid w:val="004C33B9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78A"/>
    <w:rsid w:val="004D381D"/>
    <w:rsid w:val="004D524C"/>
    <w:rsid w:val="004D5951"/>
    <w:rsid w:val="004D5A42"/>
    <w:rsid w:val="004D5E4A"/>
    <w:rsid w:val="004D61D2"/>
    <w:rsid w:val="004D6320"/>
    <w:rsid w:val="004D77E1"/>
    <w:rsid w:val="004D7BD6"/>
    <w:rsid w:val="004D7CCB"/>
    <w:rsid w:val="004E05F9"/>
    <w:rsid w:val="004E0D48"/>
    <w:rsid w:val="004E1B54"/>
    <w:rsid w:val="004E1F77"/>
    <w:rsid w:val="004E280B"/>
    <w:rsid w:val="004E28F0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B33"/>
    <w:rsid w:val="004E5687"/>
    <w:rsid w:val="004E5754"/>
    <w:rsid w:val="004E5F14"/>
    <w:rsid w:val="004E627F"/>
    <w:rsid w:val="004E724A"/>
    <w:rsid w:val="004E76A7"/>
    <w:rsid w:val="004E7E7D"/>
    <w:rsid w:val="004F0237"/>
    <w:rsid w:val="004F0A07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4284"/>
    <w:rsid w:val="004F441A"/>
    <w:rsid w:val="004F46E5"/>
    <w:rsid w:val="004F5342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836"/>
    <w:rsid w:val="00511473"/>
    <w:rsid w:val="00511EBD"/>
    <w:rsid w:val="00512177"/>
    <w:rsid w:val="00512532"/>
    <w:rsid w:val="005129FD"/>
    <w:rsid w:val="00513153"/>
    <w:rsid w:val="00513FA1"/>
    <w:rsid w:val="0051420B"/>
    <w:rsid w:val="00514797"/>
    <w:rsid w:val="005154C1"/>
    <w:rsid w:val="005156D6"/>
    <w:rsid w:val="005156F4"/>
    <w:rsid w:val="005158D9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0B19"/>
    <w:rsid w:val="00541287"/>
    <w:rsid w:val="0054167D"/>
    <w:rsid w:val="00541D72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520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510D"/>
    <w:rsid w:val="00555154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12B2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714E"/>
    <w:rsid w:val="00567C84"/>
    <w:rsid w:val="0057075E"/>
    <w:rsid w:val="00570DA9"/>
    <w:rsid w:val="005711F8"/>
    <w:rsid w:val="00571765"/>
    <w:rsid w:val="005717DB"/>
    <w:rsid w:val="00571853"/>
    <w:rsid w:val="00571FD0"/>
    <w:rsid w:val="00572D27"/>
    <w:rsid w:val="00573E15"/>
    <w:rsid w:val="0057499B"/>
    <w:rsid w:val="00575AB3"/>
    <w:rsid w:val="00575B68"/>
    <w:rsid w:val="00575DF2"/>
    <w:rsid w:val="00575F0E"/>
    <w:rsid w:val="00576617"/>
    <w:rsid w:val="0057696E"/>
    <w:rsid w:val="00576A91"/>
    <w:rsid w:val="00576E9E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3810"/>
    <w:rsid w:val="00593CF1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2F4"/>
    <w:rsid w:val="005A3D07"/>
    <w:rsid w:val="005A4173"/>
    <w:rsid w:val="005A440A"/>
    <w:rsid w:val="005A4968"/>
    <w:rsid w:val="005A4E2D"/>
    <w:rsid w:val="005A4F36"/>
    <w:rsid w:val="005A62C2"/>
    <w:rsid w:val="005A6B90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11A9"/>
    <w:rsid w:val="005B266A"/>
    <w:rsid w:val="005B2770"/>
    <w:rsid w:val="005B2C8E"/>
    <w:rsid w:val="005B2F42"/>
    <w:rsid w:val="005B37C1"/>
    <w:rsid w:val="005B3DDC"/>
    <w:rsid w:val="005B418D"/>
    <w:rsid w:val="005B4596"/>
    <w:rsid w:val="005B45D0"/>
    <w:rsid w:val="005B45E5"/>
    <w:rsid w:val="005B47D0"/>
    <w:rsid w:val="005B4958"/>
    <w:rsid w:val="005B589D"/>
    <w:rsid w:val="005B62F2"/>
    <w:rsid w:val="005B65BA"/>
    <w:rsid w:val="005B6627"/>
    <w:rsid w:val="005B6628"/>
    <w:rsid w:val="005B69E5"/>
    <w:rsid w:val="005B7C60"/>
    <w:rsid w:val="005B7DAC"/>
    <w:rsid w:val="005C0F0D"/>
    <w:rsid w:val="005C1348"/>
    <w:rsid w:val="005C21CD"/>
    <w:rsid w:val="005C2630"/>
    <w:rsid w:val="005C26F9"/>
    <w:rsid w:val="005C2C2C"/>
    <w:rsid w:val="005C2FC6"/>
    <w:rsid w:val="005C3E1E"/>
    <w:rsid w:val="005C43C7"/>
    <w:rsid w:val="005C464A"/>
    <w:rsid w:val="005C4A24"/>
    <w:rsid w:val="005C4FE4"/>
    <w:rsid w:val="005C54E4"/>
    <w:rsid w:val="005C5F81"/>
    <w:rsid w:val="005C6044"/>
    <w:rsid w:val="005C6472"/>
    <w:rsid w:val="005D04F0"/>
    <w:rsid w:val="005D0BF8"/>
    <w:rsid w:val="005D0EAD"/>
    <w:rsid w:val="005D436A"/>
    <w:rsid w:val="005D4C9C"/>
    <w:rsid w:val="005D53FD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DCF"/>
    <w:rsid w:val="005E59C7"/>
    <w:rsid w:val="005E64AF"/>
    <w:rsid w:val="005E68D3"/>
    <w:rsid w:val="005E7D59"/>
    <w:rsid w:val="005F07A6"/>
    <w:rsid w:val="005F0E4E"/>
    <w:rsid w:val="005F0E7C"/>
    <w:rsid w:val="005F11A7"/>
    <w:rsid w:val="005F12BD"/>
    <w:rsid w:val="005F16E5"/>
    <w:rsid w:val="005F25F3"/>
    <w:rsid w:val="005F2764"/>
    <w:rsid w:val="005F2DF3"/>
    <w:rsid w:val="005F3060"/>
    <w:rsid w:val="005F35A2"/>
    <w:rsid w:val="005F4D76"/>
    <w:rsid w:val="005F527F"/>
    <w:rsid w:val="005F5424"/>
    <w:rsid w:val="005F6AA7"/>
    <w:rsid w:val="005F72C0"/>
    <w:rsid w:val="006008E1"/>
    <w:rsid w:val="00600E6F"/>
    <w:rsid w:val="00600FAE"/>
    <w:rsid w:val="00601765"/>
    <w:rsid w:val="00601850"/>
    <w:rsid w:val="00602484"/>
    <w:rsid w:val="0060298E"/>
    <w:rsid w:val="00602CBC"/>
    <w:rsid w:val="0060364D"/>
    <w:rsid w:val="006037C1"/>
    <w:rsid w:val="00604911"/>
    <w:rsid w:val="006051FC"/>
    <w:rsid w:val="00605211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5B06"/>
    <w:rsid w:val="00615CF6"/>
    <w:rsid w:val="00616292"/>
    <w:rsid w:val="00616606"/>
    <w:rsid w:val="00616B71"/>
    <w:rsid w:val="00616C25"/>
    <w:rsid w:val="00617641"/>
    <w:rsid w:val="0061792D"/>
    <w:rsid w:val="00617DB1"/>
    <w:rsid w:val="00617F2C"/>
    <w:rsid w:val="00622478"/>
    <w:rsid w:val="006224CE"/>
    <w:rsid w:val="00622E1A"/>
    <w:rsid w:val="00622E52"/>
    <w:rsid w:val="0062341B"/>
    <w:rsid w:val="0062341D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EFC"/>
    <w:rsid w:val="00627F89"/>
    <w:rsid w:val="0063022D"/>
    <w:rsid w:val="006308F3"/>
    <w:rsid w:val="00630E59"/>
    <w:rsid w:val="00631709"/>
    <w:rsid w:val="006336B5"/>
    <w:rsid w:val="0063398D"/>
    <w:rsid w:val="00634C09"/>
    <w:rsid w:val="00634CCF"/>
    <w:rsid w:val="0063744B"/>
    <w:rsid w:val="0063751B"/>
    <w:rsid w:val="0064091C"/>
    <w:rsid w:val="00640987"/>
    <w:rsid w:val="006414D4"/>
    <w:rsid w:val="00641A18"/>
    <w:rsid w:val="00642170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61D"/>
    <w:rsid w:val="00654926"/>
    <w:rsid w:val="00655023"/>
    <w:rsid w:val="00655054"/>
    <w:rsid w:val="006550B7"/>
    <w:rsid w:val="00655EB2"/>
    <w:rsid w:val="006577DC"/>
    <w:rsid w:val="00657833"/>
    <w:rsid w:val="006600E8"/>
    <w:rsid w:val="00660243"/>
    <w:rsid w:val="0066073A"/>
    <w:rsid w:val="0066143D"/>
    <w:rsid w:val="00662063"/>
    <w:rsid w:val="00662176"/>
    <w:rsid w:val="00663B32"/>
    <w:rsid w:val="00663E64"/>
    <w:rsid w:val="00664EB8"/>
    <w:rsid w:val="00664FED"/>
    <w:rsid w:val="006653A2"/>
    <w:rsid w:val="006653CC"/>
    <w:rsid w:val="006658B6"/>
    <w:rsid w:val="00665CBF"/>
    <w:rsid w:val="006665C2"/>
    <w:rsid w:val="006672DF"/>
    <w:rsid w:val="00667AEA"/>
    <w:rsid w:val="00667B7F"/>
    <w:rsid w:val="00670091"/>
    <w:rsid w:val="00670A84"/>
    <w:rsid w:val="00670BF4"/>
    <w:rsid w:val="006720B9"/>
    <w:rsid w:val="0067239F"/>
    <w:rsid w:val="00673438"/>
    <w:rsid w:val="00673551"/>
    <w:rsid w:val="006735AA"/>
    <w:rsid w:val="006736FF"/>
    <w:rsid w:val="00673A5F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55"/>
    <w:rsid w:val="006804E0"/>
    <w:rsid w:val="006808B6"/>
    <w:rsid w:val="00680B7B"/>
    <w:rsid w:val="00681125"/>
    <w:rsid w:val="00681164"/>
    <w:rsid w:val="006825FB"/>
    <w:rsid w:val="006832B1"/>
    <w:rsid w:val="00683F8F"/>
    <w:rsid w:val="0068442E"/>
    <w:rsid w:val="00684580"/>
    <w:rsid w:val="00684777"/>
    <w:rsid w:val="00684C5B"/>
    <w:rsid w:val="00685304"/>
    <w:rsid w:val="00686A65"/>
    <w:rsid w:val="006870CC"/>
    <w:rsid w:val="006914B0"/>
    <w:rsid w:val="0069192F"/>
    <w:rsid w:val="00692238"/>
    <w:rsid w:val="00692E29"/>
    <w:rsid w:val="00692FFC"/>
    <w:rsid w:val="006933CA"/>
    <w:rsid w:val="00693666"/>
    <w:rsid w:val="006936CD"/>
    <w:rsid w:val="00693EE2"/>
    <w:rsid w:val="00694B16"/>
    <w:rsid w:val="00694D19"/>
    <w:rsid w:val="00695B61"/>
    <w:rsid w:val="0069609D"/>
    <w:rsid w:val="0069630A"/>
    <w:rsid w:val="0069651E"/>
    <w:rsid w:val="006976FF"/>
    <w:rsid w:val="006A09DF"/>
    <w:rsid w:val="006A0D22"/>
    <w:rsid w:val="006A1C9A"/>
    <w:rsid w:val="006A1EDE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BF0"/>
    <w:rsid w:val="006B0204"/>
    <w:rsid w:val="006B05D8"/>
    <w:rsid w:val="006B11E4"/>
    <w:rsid w:val="006B13C0"/>
    <w:rsid w:val="006B14F5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866"/>
    <w:rsid w:val="006B68B5"/>
    <w:rsid w:val="006B6E5A"/>
    <w:rsid w:val="006B7069"/>
    <w:rsid w:val="006B740A"/>
    <w:rsid w:val="006C062D"/>
    <w:rsid w:val="006C1179"/>
    <w:rsid w:val="006C1263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8BE"/>
    <w:rsid w:val="006E7E3B"/>
    <w:rsid w:val="006F0B1B"/>
    <w:rsid w:val="006F1000"/>
    <w:rsid w:val="006F108C"/>
    <w:rsid w:val="006F148E"/>
    <w:rsid w:val="006F2AA3"/>
    <w:rsid w:val="006F300A"/>
    <w:rsid w:val="006F31EF"/>
    <w:rsid w:val="006F4721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3AF"/>
    <w:rsid w:val="007004E7"/>
    <w:rsid w:val="0070117B"/>
    <w:rsid w:val="0070221E"/>
    <w:rsid w:val="007029A6"/>
    <w:rsid w:val="00703C2C"/>
    <w:rsid w:val="00704AF9"/>
    <w:rsid w:val="00704B46"/>
    <w:rsid w:val="00705233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598"/>
    <w:rsid w:val="00712A5A"/>
    <w:rsid w:val="0071339D"/>
    <w:rsid w:val="007141A9"/>
    <w:rsid w:val="00714555"/>
    <w:rsid w:val="00715057"/>
    <w:rsid w:val="00716FC7"/>
    <w:rsid w:val="007179E2"/>
    <w:rsid w:val="00717B37"/>
    <w:rsid w:val="00717CF4"/>
    <w:rsid w:val="00717D1D"/>
    <w:rsid w:val="00717FB8"/>
    <w:rsid w:val="00720C49"/>
    <w:rsid w:val="00720FBD"/>
    <w:rsid w:val="0072102A"/>
    <w:rsid w:val="00722701"/>
    <w:rsid w:val="00722978"/>
    <w:rsid w:val="007253F2"/>
    <w:rsid w:val="0072586F"/>
    <w:rsid w:val="0072596D"/>
    <w:rsid w:val="00726481"/>
    <w:rsid w:val="007268A3"/>
    <w:rsid w:val="007277AA"/>
    <w:rsid w:val="00727899"/>
    <w:rsid w:val="007302B4"/>
    <w:rsid w:val="00731381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E5B"/>
    <w:rsid w:val="00745066"/>
    <w:rsid w:val="007451DE"/>
    <w:rsid w:val="00746813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70454"/>
    <w:rsid w:val="00770927"/>
    <w:rsid w:val="00770AEA"/>
    <w:rsid w:val="00770BF7"/>
    <w:rsid w:val="0077296F"/>
    <w:rsid w:val="00772B3F"/>
    <w:rsid w:val="007731E1"/>
    <w:rsid w:val="00773A61"/>
    <w:rsid w:val="00773C1E"/>
    <w:rsid w:val="00774427"/>
    <w:rsid w:val="00774BFF"/>
    <w:rsid w:val="00774CB7"/>
    <w:rsid w:val="007750A5"/>
    <w:rsid w:val="00775381"/>
    <w:rsid w:val="00775708"/>
    <w:rsid w:val="00775890"/>
    <w:rsid w:val="00775910"/>
    <w:rsid w:val="00775DC1"/>
    <w:rsid w:val="0077678D"/>
    <w:rsid w:val="00776B5B"/>
    <w:rsid w:val="00776F47"/>
    <w:rsid w:val="00777496"/>
    <w:rsid w:val="00777A1A"/>
    <w:rsid w:val="0078026F"/>
    <w:rsid w:val="00780CFA"/>
    <w:rsid w:val="007811F2"/>
    <w:rsid w:val="00781CD9"/>
    <w:rsid w:val="00781F30"/>
    <w:rsid w:val="007839D9"/>
    <w:rsid w:val="00783CA2"/>
    <w:rsid w:val="00783DCF"/>
    <w:rsid w:val="007843C9"/>
    <w:rsid w:val="00784899"/>
    <w:rsid w:val="00784A50"/>
    <w:rsid w:val="00784B21"/>
    <w:rsid w:val="00784BCA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DED"/>
    <w:rsid w:val="00787B13"/>
    <w:rsid w:val="00787D40"/>
    <w:rsid w:val="007901E7"/>
    <w:rsid w:val="00790ABE"/>
    <w:rsid w:val="00790B8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A0287"/>
    <w:rsid w:val="007A034F"/>
    <w:rsid w:val="007A0B36"/>
    <w:rsid w:val="007A107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6EEA"/>
    <w:rsid w:val="007A74BB"/>
    <w:rsid w:val="007A77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898"/>
    <w:rsid w:val="007B6950"/>
    <w:rsid w:val="007B6D04"/>
    <w:rsid w:val="007B6F15"/>
    <w:rsid w:val="007B75C8"/>
    <w:rsid w:val="007B7CE6"/>
    <w:rsid w:val="007C0701"/>
    <w:rsid w:val="007C08A5"/>
    <w:rsid w:val="007C0F4C"/>
    <w:rsid w:val="007C143A"/>
    <w:rsid w:val="007C18E1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616"/>
    <w:rsid w:val="007C57A2"/>
    <w:rsid w:val="007C57BA"/>
    <w:rsid w:val="007C5926"/>
    <w:rsid w:val="007C5AA0"/>
    <w:rsid w:val="007C686E"/>
    <w:rsid w:val="007C68E4"/>
    <w:rsid w:val="007C6937"/>
    <w:rsid w:val="007C6D5F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515C"/>
    <w:rsid w:val="007E53F8"/>
    <w:rsid w:val="007E5672"/>
    <w:rsid w:val="007E5813"/>
    <w:rsid w:val="007E5C93"/>
    <w:rsid w:val="007E5CC3"/>
    <w:rsid w:val="007E6040"/>
    <w:rsid w:val="007E653C"/>
    <w:rsid w:val="007E67D2"/>
    <w:rsid w:val="007E6B9F"/>
    <w:rsid w:val="007E73EF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E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5D6"/>
    <w:rsid w:val="0081496A"/>
    <w:rsid w:val="0081534A"/>
    <w:rsid w:val="0081557C"/>
    <w:rsid w:val="008163C8"/>
    <w:rsid w:val="00816751"/>
    <w:rsid w:val="008167DB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45C2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61B"/>
    <w:rsid w:val="00842E47"/>
    <w:rsid w:val="00842FE2"/>
    <w:rsid w:val="00843CBD"/>
    <w:rsid w:val="00843D0A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2EDC"/>
    <w:rsid w:val="0085362D"/>
    <w:rsid w:val="00853E15"/>
    <w:rsid w:val="00854204"/>
    <w:rsid w:val="00854B0F"/>
    <w:rsid w:val="00855073"/>
    <w:rsid w:val="0085563A"/>
    <w:rsid w:val="00857539"/>
    <w:rsid w:val="00861481"/>
    <w:rsid w:val="00861B29"/>
    <w:rsid w:val="00861CCA"/>
    <w:rsid w:val="008624E5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F6D"/>
    <w:rsid w:val="008652EB"/>
    <w:rsid w:val="008673E9"/>
    <w:rsid w:val="008675C7"/>
    <w:rsid w:val="00867737"/>
    <w:rsid w:val="008677B7"/>
    <w:rsid w:val="00867BC5"/>
    <w:rsid w:val="008706ED"/>
    <w:rsid w:val="00870768"/>
    <w:rsid w:val="00871005"/>
    <w:rsid w:val="00871855"/>
    <w:rsid w:val="00871E27"/>
    <w:rsid w:val="00871F61"/>
    <w:rsid w:val="00872A5F"/>
    <w:rsid w:val="0087312F"/>
    <w:rsid w:val="0087359A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7029"/>
    <w:rsid w:val="00887FE2"/>
    <w:rsid w:val="008900ED"/>
    <w:rsid w:val="008905FB"/>
    <w:rsid w:val="00890C69"/>
    <w:rsid w:val="00891569"/>
    <w:rsid w:val="0089185A"/>
    <w:rsid w:val="00891F2B"/>
    <w:rsid w:val="0089289E"/>
    <w:rsid w:val="00892947"/>
    <w:rsid w:val="00893175"/>
    <w:rsid w:val="00893298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C51"/>
    <w:rsid w:val="008A127A"/>
    <w:rsid w:val="008A1D71"/>
    <w:rsid w:val="008A1D72"/>
    <w:rsid w:val="008A1E59"/>
    <w:rsid w:val="008A29B8"/>
    <w:rsid w:val="008A3110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9E6"/>
    <w:rsid w:val="008A7220"/>
    <w:rsid w:val="008B097C"/>
    <w:rsid w:val="008B0E93"/>
    <w:rsid w:val="008B1095"/>
    <w:rsid w:val="008B19B7"/>
    <w:rsid w:val="008B23AB"/>
    <w:rsid w:val="008B4767"/>
    <w:rsid w:val="008B47DB"/>
    <w:rsid w:val="008B49A1"/>
    <w:rsid w:val="008B4A3D"/>
    <w:rsid w:val="008B4DDE"/>
    <w:rsid w:val="008B5869"/>
    <w:rsid w:val="008B59D2"/>
    <w:rsid w:val="008B6390"/>
    <w:rsid w:val="008B67A8"/>
    <w:rsid w:val="008B6952"/>
    <w:rsid w:val="008B6DC9"/>
    <w:rsid w:val="008B6F6C"/>
    <w:rsid w:val="008B745D"/>
    <w:rsid w:val="008B76EB"/>
    <w:rsid w:val="008B7DAA"/>
    <w:rsid w:val="008C202D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5B99"/>
    <w:rsid w:val="008C6AB0"/>
    <w:rsid w:val="008C7B05"/>
    <w:rsid w:val="008C7B53"/>
    <w:rsid w:val="008D0296"/>
    <w:rsid w:val="008D08D4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21F2"/>
    <w:rsid w:val="008E255A"/>
    <w:rsid w:val="008E34DE"/>
    <w:rsid w:val="008E5873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B18"/>
    <w:rsid w:val="008F7801"/>
    <w:rsid w:val="008F7EC0"/>
    <w:rsid w:val="00900423"/>
    <w:rsid w:val="0090047D"/>
    <w:rsid w:val="00901D5C"/>
    <w:rsid w:val="00902605"/>
    <w:rsid w:val="0090294A"/>
    <w:rsid w:val="00902990"/>
    <w:rsid w:val="00902B00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5120"/>
    <w:rsid w:val="00915810"/>
    <w:rsid w:val="009159C7"/>
    <w:rsid w:val="00915A04"/>
    <w:rsid w:val="00915B0D"/>
    <w:rsid w:val="00915BDA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7C43"/>
    <w:rsid w:val="00927D66"/>
    <w:rsid w:val="0093092E"/>
    <w:rsid w:val="00930CBC"/>
    <w:rsid w:val="009323B0"/>
    <w:rsid w:val="009324DA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400F9"/>
    <w:rsid w:val="00940AE2"/>
    <w:rsid w:val="00940FB4"/>
    <w:rsid w:val="00941464"/>
    <w:rsid w:val="00941E4C"/>
    <w:rsid w:val="00941F82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5057B"/>
    <w:rsid w:val="009509CF"/>
    <w:rsid w:val="009517B8"/>
    <w:rsid w:val="00952429"/>
    <w:rsid w:val="00952B20"/>
    <w:rsid w:val="00952D6C"/>
    <w:rsid w:val="009543D7"/>
    <w:rsid w:val="0095532F"/>
    <w:rsid w:val="009559B6"/>
    <w:rsid w:val="00956A68"/>
    <w:rsid w:val="00956D55"/>
    <w:rsid w:val="00957489"/>
    <w:rsid w:val="0096023C"/>
    <w:rsid w:val="00960762"/>
    <w:rsid w:val="0096090C"/>
    <w:rsid w:val="00960BA0"/>
    <w:rsid w:val="0096103D"/>
    <w:rsid w:val="0096111A"/>
    <w:rsid w:val="009626DE"/>
    <w:rsid w:val="00962D18"/>
    <w:rsid w:val="00962E07"/>
    <w:rsid w:val="00962FC9"/>
    <w:rsid w:val="00963A64"/>
    <w:rsid w:val="00964310"/>
    <w:rsid w:val="0096432D"/>
    <w:rsid w:val="009645FA"/>
    <w:rsid w:val="009646F4"/>
    <w:rsid w:val="009648DA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D86"/>
    <w:rsid w:val="00974119"/>
    <w:rsid w:val="00974340"/>
    <w:rsid w:val="009750A7"/>
    <w:rsid w:val="0097536D"/>
    <w:rsid w:val="009754E0"/>
    <w:rsid w:val="00975E8A"/>
    <w:rsid w:val="0097607D"/>
    <w:rsid w:val="0097652F"/>
    <w:rsid w:val="009765D9"/>
    <w:rsid w:val="00976EB7"/>
    <w:rsid w:val="0097715F"/>
    <w:rsid w:val="00977454"/>
    <w:rsid w:val="00977A17"/>
    <w:rsid w:val="00980183"/>
    <w:rsid w:val="00981857"/>
    <w:rsid w:val="00981BDD"/>
    <w:rsid w:val="00981C07"/>
    <w:rsid w:val="0098227B"/>
    <w:rsid w:val="0098288B"/>
    <w:rsid w:val="00982AEB"/>
    <w:rsid w:val="00982F7A"/>
    <w:rsid w:val="0098328B"/>
    <w:rsid w:val="00983585"/>
    <w:rsid w:val="00983870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A36"/>
    <w:rsid w:val="009A2C96"/>
    <w:rsid w:val="009A2F9A"/>
    <w:rsid w:val="009A3A3E"/>
    <w:rsid w:val="009A500E"/>
    <w:rsid w:val="009A5E09"/>
    <w:rsid w:val="009A6123"/>
    <w:rsid w:val="009A677A"/>
    <w:rsid w:val="009A6CDA"/>
    <w:rsid w:val="009A6CE8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EF9"/>
    <w:rsid w:val="009C2208"/>
    <w:rsid w:val="009C24F7"/>
    <w:rsid w:val="009C29E5"/>
    <w:rsid w:val="009C306F"/>
    <w:rsid w:val="009C35A1"/>
    <w:rsid w:val="009C3FA9"/>
    <w:rsid w:val="009C3FB2"/>
    <w:rsid w:val="009C40A5"/>
    <w:rsid w:val="009C40C8"/>
    <w:rsid w:val="009C4B85"/>
    <w:rsid w:val="009C4C0B"/>
    <w:rsid w:val="009C4E95"/>
    <w:rsid w:val="009C6C68"/>
    <w:rsid w:val="009C6C6D"/>
    <w:rsid w:val="009D022A"/>
    <w:rsid w:val="009D09A5"/>
    <w:rsid w:val="009D107A"/>
    <w:rsid w:val="009D2CE0"/>
    <w:rsid w:val="009D3D8D"/>
    <w:rsid w:val="009D3ECA"/>
    <w:rsid w:val="009D4467"/>
    <w:rsid w:val="009D46A7"/>
    <w:rsid w:val="009D6BE8"/>
    <w:rsid w:val="009D6C31"/>
    <w:rsid w:val="009D6E4B"/>
    <w:rsid w:val="009E0110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E3B"/>
    <w:rsid w:val="009F282F"/>
    <w:rsid w:val="009F2B33"/>
    <w:rsid w:val="009F3656"/>
    <w:rsid w:val="009F3AB3"/>
    <w:rsid w:val="009F3D38"/>
    <w:rsid w:val="009F3E98"/>
    <w:rsid w:val="009F48B4"/>
    <w:rsid w:val="009F520C"/>
    <w:rsid w:val="009F5596"/>
    <w:rsid w:val="009F594C"/>
    <w:rsid w:val="009F5ED5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A5"/>
    <w:rsid w:val="00A205E8"/>
    <w:rsid w:val="00A20845"/>
    <w:rsid w:val="00A20991"/>
    <w:rsid w:val="00A20C54"/>
    <w:rsid w:val="00A20DB6"/>
    <w:rsid w:val="00A21277"/>
    <w:rsid w:val="00A2253F"/>
    <w:rsid w:val="00A2285C"/>
    <w:rsid w:val="00A229CB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E"/>
    <w:rsid w:val="00A33889"/>
    <w:rsid w:val="00A33C5D"/>
    <w:rsid w:val="00A33F49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6A9"/>
    <w:rsid w:val="00A44871"/>
    <w:rsid w:val="00A4556A"/>
    <w:rsid w:val="00A45A3D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5199"/>
    <w:rsid w:val="00A552AD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52E"/>
    <w:rsid w:val="00A776DC"/>
    <w:rsid w:val="00A8170F"/>
    <w:rsid w:val="00A81B94"/>
    <w:rsid w:val="00A823FE"/>
    <w:rsid w:val="00A8303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6E7"/>
    <w:rsid w:val="00A91F03"/>
    <w:rsid w:val="00A92338"/>
    <w:rsid w:val="00A92450"/>
    <w:rsid w:val="00A9355F"/>
    <w:rsid w:val="00A95011"/>
    <w:rsid w:val="00A968C4"/>
    <w:rsid w:val="00AA0671"/>
    <w:rsid w:val="00AA1427"/>
    <w:rsid w:val="00AA2343"/>
    <w:rsid w:val="00AA24A4"/>
    <w:rsid w:val="00AA325C"/>
    <w:rsid w:val="00AA3309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D67"/>
    <w:rsid w:val="00AA7806"/>
    <w:rsid w:val="00AB050A"/>
    <w:rsid w:val="00AB0B4B"/>
    <w:rsid w:val="00AB15F0"/>
    <w:rsid w:val="00AB179B"/>
    <w:rsid w:val="00AB21E7"/>
    <w:rsid w:val="00AB24D2"/>
    <w:rsid w:val="00AB2649"/>
    <w:rsid w:val="00AB27A5"/>
    <w:rsid w:val="00AB320E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405"/>
    <w:rsid w:val="00AB7562"/>
    <w:rsid w:val="00AB7B13"/>
    <w:rsid w:val="00AC0D24"/>
    <w:rsid w:val="00AC10CC"/>
    <w:rsid w:val="00AC11BA"/>
    <w:rsid w:val="00AC1D26"/>
    <w:rsid w:val="00AC1EFA"/>
    <w:rsid w:val="00AC2185"/>
    <w:rsid w:val="00AC2579"/>
    <w:rsid w:val="00AC259F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ACF"/>
    <w:rsid w:val="00AC6AFE"/>
    <w:rsid w:val="00AC718C"/>
    <w:rsid w:val="00AC782C"/>
    <w:rsid w:val="00AC7B13"/>
    <w:rsid w:val="00AC7E38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3B6C"/>
    <w:rsid w:val="00B04E09"/>
    <w:rsid w:val="00B05908"/>
    <w:rsid w:val="00B05EE7"/>
    <w:rsid w:val="00B065D8"/>
    <w:rsid w:val="00B06739"/>
    <w:rsid w:val="00B07F2D"/>
    <w:rsid w:val="00B1042D"/>
    <w:rsid w:val="00B1042E"/>
    <w:rsid w:val="00B106AA"/>
    <w:rsid w:val="00B11D61"/>
    <w:rsid w:val="00B11EB4"/>
    <w:rsid w:val="00B12147"/>
    <w:rsid w:val="00B126F7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BC3"/>
    <w:rsid w:val="00B2326C"/>
    <w:rsid w:val="00B2388D"/>
    <w:rsid w:val="00B2590B"/>
    <w:rsid w:val="00B25A89"/>
    <w:rsid w:val="00B25E11"/>
    <w:rsid w:val="00B25FB9"/>
    <w:rsid w:val="00B25FE2"/>
    <w:rsid w:val="00B26B01"/>
    <w:rsid w:val="00B27037"/>
    <w:rsid w:val="00B27624"/>
    <w:rsid w:val="00B27AB9"/>
    <w:rsid w:val="00B27DA0"/>
    <w:rsid w:val="00B27EB5"/>
    <w:rsid w:val="00B303B9"/>
    <w:rsid w:val="00B30BB5"/>
    <w:rsid w:val="00B31752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1B2B"/>
    <w:rsid w:val="00B42A2A"/>
    <w:rsid w:val="00B42B18"/>
    <w:rsid w:val="00B42E5D"/>
    <w:rsid w:val="00B44C7E"/>
    <w:rsid w:val="00B45E5F"/>
    <w:rsid w:val="00B45EF7"/>
    <w:rsid w:val="00B469BD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2A0F"/>
    <w:rsid w:val="00B53A8D"/>
    <w:rsid w:val="00B53D86"/>
    <w:rsid w:val="00B543D5"/>
    <w:rsid w:val="00B54594"/>
    <w:rsid w:val="00B548A7"/>
    <w:rsid w:val="00B54941"/>
    <w:rsid w:val="00B54E50"/>
    <w:rsid w:val="00B561B9"/>
    <w:rsid w:val="00B56BB0"/>
    <w:rsid w:val="00B57C17"/>
    <w:rsid w:val="00B6028E"/>
    <w:rsid w:val="00B607D2"/>
    <w:rsid w:val="00B607E7"/>
    <w:rsid w:val="00B60E7F"/>
    <w:rsid w:val="00B61F04"/>
    <w:rsid w:val="00B6220E"/>
    <w:rsid w:val="00B62794"/>
    <w:rsid w:val="00B62980"/>
    <w:rsid w:val="00B63BF0"/>
    <w:rsid w:val="00B6452A"/>
    <w:rsid w:val="00B647C3"/>
    <w:rsid w:val="00B64A62"/>
    <w:rsid w:val="00B65F78"/>
    <w:rsid w:val="00B66692"/>
    <w:rsid w:val="00B66A23"/>
    <w:rsid w:val="00B66B65"/>
    <w:rsid w:val="00B67024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D37"/>
    <w:rsid w:val="00B77117"/>
    <w:rsid w:val="00B777B7"/>
    <w:rsid w:val="00B77B0B"/>
    <w:rsid w:val="00B77F6E"/>
    <w:rsid w:val="00B808FE"/>
    <w:rsid w:val="00B81401"/>
    <w:rsid w:val="00B8176E"/>
    <w:rsid w:val="00B819DD"/>
    <w:rsid w:val="00B81BA9"/>
    <w:rsid w:val="00B81D68"/>
    <w:rsid w:val="00B82A43"/>
    <w:rsid w:val="00B82E5E"/>
    <w:rsid w:val="00B834B4"/>
    <w:rsid w:val="00B836BC"/>
    <w:rsid w:val="00B8440E"/>
    <w:rsid w:val="00B84A9C"/>
    <w:rsid w:val="00B84AD0"/>
    <w:rsid w:val="00B84C88"/>
    <w:rsid w:val="00B851E1"/>
    <w:rsid w:val="00B86FD5"/>
    <w:rsid w:val="00B87404"/>
    <w:rsid w:val="00B87954"/>
    <w:rsid w:val="00B87BE4"/>
    <w:rsid w:val="00B91044"/>
    <w:rsid w:val="00B91090"/>
    <w:rsid w:val="00B91D33"/>
    <w:rsid w:val="00B91EF8"/>
    <w:rsid w:val="00B921E7"/>
    <w:rsid w:val="00B9252C"/>
    <w:rsid w:val="00B929E8"/>
    <w:rsid w:val="00B92BA3"/>
    <w:rsid w:val="00B93BE7"/>
    <w:rsid w:val="00B944A1"/>
    <w:rsid w:val="00B945C5"/>
    <w:rsid w:val="00B9494E"/>
    <w:rsid w:val="00B94A7C"/>
    <w:rsid w:val="00B95CC6"/>
    <w:rsid w:val="00B96448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95C"/>
    <w:rsid w:val="00BA2A9A"/>
    <w:rsid w:val="00BA36B3"/>
    <w:rsid w:val="00BA3B28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119B"/>
    <w:rsid w:val="00BB16DD"/>
    <w:rsid w:val="00BB18A3"/>
    <w:rsid w:val="00BB22F1"/>
    <w:rsid w:val="00BB2962"/>
    <w:rsid w:val="00BB32BC"/>
    <w:rsid w:val="00BB3FB2"/>
    <w:rsid w:val="00BB40F1"/>
    <w:rsid w:val="00BB424A"/>
    <w:rsid w:val="00BB4760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DD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F5A"/>
    <w:rsid w:val="00BD096A"/>
    <w:rsid w:val="00BD0F89"/>
    <w:rsid w:val="00BD1046"/>
    <w:rsid w:val="00BD1094"/>
    <w:rsid w:val="00BD1165"/>
    <w:rsid w:val="00BD25FC"/>
    <w:rsid w:val="00BD2AC7"/>
    <w:rsid w:val="00BD2D45"/>
    <w:rsid w:val="00BD2E83"/>
    <w:rsid w:val="00BD3718"/>
    <w:rsid w:val="00BD3849"/>
    <w:rsid w:val="00BD3A28"/>
    <w:rsid w:val="00BD3F29"/>
    <w:rsid w:val="00BD4435"/>
    <w:rsid w:val="00BD56B4"/>
    <w:rsid w:val="00BD63FA"/>
    <w:rsid w:val="00BD7056"/>
    <w:rsid w:val="00BD79CE"/>
    <w:rsid w:val="00BE04E0"/>
    <w:rsid w:val="00BE16A6"/>
    <w:rsid w:val="00BE1B8B"/>
    <w:rsid w:val="00BE2248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E7EC2"/>
    <w:rsid w:val="00BF00EE"/>
    <w:rsid w:val="00BF03B2"/>
    <w:rsid w:val="00BF090C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5A92"/>
    <w:rsid w:val="00BF5FFD"/>
    <w:rsid w:val="00BF6DAB"/>
    <w:rsid w:val="00BF7271"/>
    <w:rsid w:val="00BF72C2"/>
    <w:rsid w:val="00BF7C8C"/>
    <w:rsid w:val="00BF7D8F"/>
    <w:rsid w:val="00BF7E79"/>
    <w:rsid w:val="00C00E87"/>
    <w:rsid w:val="00C0138E"/>
    <w:rsid w:val="00C015C5"/>
    <w:rsid w:val="00C0207B"/>
    <w:rsid w:val="00C02303"/>
    <w:rsid w:val="00C023D9"/>
    <w:rsid w:val="00C02E19"/>
    <w:rsid w:val="00C02E61"/>
    <w:rsid w:val="00C03333"/>
    <w:rsid w:val="00C033EE"/>
    <w:rsid w:val="00C0387F"/>
    <w:rsid w:val="00C039B5"/>
    <w:rsid w:val="00C03CC4"/>
    <w:rsid w:val="00C04236"/>
    <w:rsid w:val="00C05429"/>
    <w:rsid w:val="00C05566"/>
    <w:rsid w:val="00C05646"/>
    <w:rsid w:val="00C05B69"/>
    <w:rsid w:val="00C06436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73C7"/>
    <w:rsid w:val="00C27723"/>
    <w:rsid w:val="00C300ED"/>
    <w:rsid w:val="00C30175"/>
    <w:rsid w:val="00C305BD"/>
    <w:rsid w:val="00C30B96"/>
    <w:rsid w:val="00C31A69"/>
    <w:rsid w:val="00C31BA3"/>
    <w:rsid w:val="00C32295"/>
    <w:rsid w:val="00C3262E"/>
    <w:rsid w:val="00C3285C"/>
    <w:rsid w:val="00C32F76"/>
    <w:rsid w:val="00C33D0C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D95"/>
    <w:rsid w:val="00C41E24"/>
    <w:rsid w:val="00C41FC1"/>
    <w:rsid w:val="00C42171"/>
    <w:rsid w:val="00C42595"/>
    <w:rsid w:val="00C42D80"/>
    <w:rsid w:val="00C4311F"/>
    <w:rsid w:val="00C431B7"/>
    <w:rsid w:val="00C43633"/>
    <w:rsid w:val="00C43861"/>
    <w:rsid w:val="00C43A6B"/>
    <w:rsid w:val="00C44307"/>
    <w:rsid w:val="00C452AB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7FD"/>
    <w:rsid w:val="00C51E66"/>
    <w:rsid w:val="00C51E6B"/>
    <w:rsid w:val="00C5202A"/>
    <w:rsid w:val="00C5269E"/>
    <w:rsid w:val="00C52C0C"/>
    <w:rsid w:val="00C53055"/>
    <w:rsid w:val="00C530D2"/>
    <w:rsid w:val="00C53975"/>
    <w:rsid w:val="00C53B51"/>
    <w:rsid w:val="00C5412A"/>
    <w:rsid w:val="00C547BB"/>
    <w:rsid w:val="00C54895"/>
    <w:rsid w:val="00C54E1E"/>
    <w:rsid w:val="00C56E30"/>
    <w:rsid w:val="00C56FFC"/>
    <w:rsid w:val="00C57D84"/>
    <w:rsid w:val="00C60750"/>
    <w:rsid w:val="00C61320"/>
    <w:rsid w:val="00C6141F"/>
    <w:rsid w:val="00C61D19"/>
    <w:rsid w:val="00C61DD3"/>
    <w:rsid w:val="00C6256B"/>
    <w:rsid w:val="00C628F8"/>
    <w:rsid w:val="00C62B28"/>
    <w:rsid w:val="00C63ADB"/>
    <w:rsid w:val="00C63E46"/>
    <w:rsid w:val="00C649D6"/>
    <w:rsid w:val="00C65400"/>
    <w:rsid w:val="00C656EE"/>
    <w:rsid w:val="00C65702"/>
    <w:rsid w:val="00C6579B"/>
    <w:rsid w:val="00C6612A"/>
    <w:rsid w:val="00C672B0"/>
    <w:rsid w:val="00C67428"/>
    <w:rsid w:val="00C67BFD"/>
    <w:rsid w:val="00C67C71"/>
    <w:rsid w:val="00C72891"/>
    <w:rsid w:val="00C728CD"/>
    <w:rsid w:val="00C72A6D"/>
    <w:rsid w:val="00C72C72"/>
    <w:rsid w:val="00C72F8F"/>
    <w:rsid w:val="00C734C8"/>
    <w:rsid w:val="00C736EF"/>
    <w:rsid w:val="00C73EB3"/>
    <w:rsid w:val="00C74961"/>
    <w:rsid w:val="00C74AC0"/>
    <w:rsid w:val="00C755AE"/>
    <w:rsid w:val="00C756D5"/>
    <w:rsid w:val="00C75747"/>
    <w:rsid w:val="00C75989"/>
    <w:rsid w:val="00C760B0"/>
    <w:rsid w:val="00C76CD4"/>
    <w:rsid w:val="00C80BFD"/>
    <w:rsid w:val="00C80E79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F28"/>
    <w:rsid w:val="00CA676F"/>
    <w:rsid w:val="00CA6F6A"/>
    <w:rsid w:val="00CA7FC4"/>
    <w:rsid w:val="00CB0BA5"/>
    <w:rsid w:val="00CB1147"/>
    <w:rsid w:val="00CB140C"/>
    <w:rsid w:val="00CB14D4"/>
    <w:rsid w:val="00CB18C5"/>
    <w:rsid w:val="00CB1A7A"/>
    <w:rsid w:val="00CB1D7C"/>
    <w:rsid w:val="00CB268E"/>
    <w:rsid w:val="00CB2E4F"/>
    <w:rsid w:val="00CB3A06"/>
    <w:rsid w:val="00CB4701"/>
    <w:rsid w:val="00CB4DFF"/>
    <w:rsid w:val="00CB547B"/>
    <w:rsid w:val="00CB5632"/>
    <w:rsid w:val="00CB5B13"/>
    <w:rsid w:val="00CB6576"/>
    <w:rsid w:val="00CB7047"/>
    <w:rsid w:val="00CB7518"/>
    <w:rsid w:val="00CB7CAB"/>
    <w:rsid w:val="00CC0BCA"/>
    <w:rsid w:val="00CC0C1B"/>
    <w:rsid w:val="00CC1376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FD1"/>
    <w:rsid w:val="00CC68E0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4343"/>
    <w:rsid w:val="00CD4452"/>
    <w:rsid w:val="00CD44D7"/>
    <w:rsid w:val="00CD505C"/>
    <w:rsid w:val="00CD522E"/>
    <w:rsid w:val="00CD52CC"/>
    <w:rsid w:val="00CD6D7E"/>
    <w:rsid w:val="00CD7FE9"/>
    <w:rsid w:val="00CE061B"/>
    <w:rsid w:val="00CE065D"/>
    <w:rsid w:val="00CE09B5"/>
    <w:rsid w:val="00CE0C0D"/>
    <w:rsid w:val="00CE0F79"/>
    <w:rsid w:val="00CE181C"/>
    <w:rsid w:val="00CE1EE5"/>
    <w:rsid w:val="00CE2218"/>
    <w:rsid w:val="00CE3300"/>
    <w:rsid w:val="00CE336C"/>
    <w:rsid w:val="00CE3F58"/>
    <w:rsid w:val="00CE443A"/>
    <w:rsid w:val="00CE57A5"/>
    <w:rsid w:val="00CE58FE"/>
    <w:rsid w:val="00CE69C2"/>
    <w:rsid w:val="00CE69D2"/>
    <w:rsid w:val="00CE7B0F"/>
    <w:rsid w:val="00CF04A9"/>
    <w:rsid w:val="00CF0871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26E1"/>
    <w:rsid w:val="00D02A9E"/>
    <w:rsid w:val="00D02D11"/>
    <w:rsid w:val="00D0337E"/>
    <w:rsid w:val="00D0466E"/>
    <w:rsid w:val="00D0496F"/>
    <w:rsid w:val="00D04D5C"/>
    <w:rsid w:val="00D05328"/>
    <w:rsid w:val="00D06E76"/>
    <w:rsid w:val="00D07910"/>
    <w:rsid w:val="00D10459"/>
    <w:rsid w:val="00D11FA6"/>
    <w:rsid w:val="00D12380"/>
    <w:rsid w:val="00D124DB"/>
    <w:rsid w:val="00D14340"/>
    <w:rsid w:val="00D14CA6"/>
    <w:rsid w:val="00D1540F"/>
    <w:rsid w:val="00D15434"/>
    <w:rsid w:val="00D15514"/>
    <w:rsid w:val="00D1567F"/>
    <w:rsid w:val="00D17C85"/>
    <w:rsid w:val="00D20374"/>
    <w:rsid w:val="00D20D47"/>
    <w:rsid w:val="00D20DB8"/>
    <w:rsid w:val="00D20EAE"/>
    <w:rsid w:val="00D22B39"/>
    <w:rsid w:val="00D231AA"/>
    <w:rsid w:val="00D24E20"/>
    <w:rsid w:val="00D24FC1"/>
    <w:rsid w:val="00D25AB8"/>
    <w:rsid w:val="00D25B8C"/>
    <w:rsid w:val="00D25DD3"/>
    <w:rsid w:val="00D26293"/>
    <w:rsid w:val="00D26681"/>
    <w:rsid w:val="00D26C72"/>
    <w:rsid w:val="00D274D8"/>
    <w:rsid w:val="00D27760"/>
    <w:rsid w:val="00D30093"/>
    <w:rsid w:val="00D30C20"/>
    <w:rsid w:val="00D30CEB"/>
    <w:rsid w:val="00D30DBB"/>
    <w:rsid w:val="00D3133F"/>
    <w:rsid w:val="00D315EC"/>
    <w:rsid w:val="00D31FEF"/>
    <w:rsid w:val="00D32056"/>
    <w:rsid w:val="00D3278F"/>
    <w:rsid w:val="00D32D26"/>
    <w:rsid w:val="00D32FCB"/>
    <w:rsid w:val="00D33171"/>
    <w:rsid w:val="00D33435"/>
    <w:rsid w:val="00D3368A"/>
    <w:rsid w:val="00D3371B"/>
    <w:rsid w:val="00D350B4"/>
    <w:rsid w:val="00D357CE"/>
    <w:rsid w:val="00D3592C"/>
    <w:rsid w:val="00D35A52"/>
    <w:rsid w:val="00D35FEB"/>
    <w:rsid w:val="00D3698A"/>
    <w:rsid w:val="00D37DFC"/>
    <w:rsid w:val="00D37E5F"/>
    <w:rsid w:val="00D37F5E"/>
    <w:rsid w:val="00D401DB"/>
    <w:rsid w:val="00D40DB2"/>
    <w:rsid w:val="00D417EC"/>
    <w:rsid w:val="00D424EE"/>
    <w:rsid w:val="00D425BF"/>
    <w:rsid w:val="00D42836"/>
    <w:rsid w:val="00D428A0"/>
    <w:rsid w:val="00D42A05"/>
    <w:rsid w:val="00D42A9D"/>
    <w:rsid w:val="00D4308A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78B"/>
    <w:rsid w:val="00D51026"/>
    <w:rsid w:val="00D52207"/>
    <w:rsid w:val="00D52675"/>
    <w:rsid w:val="00D5359B"/>
    <w:rsid w:val="00D53B41"/>
    <w:rsid w:val="00D544E1"/>
    <w:rsid w:val="00D5501A"/>
    <w:rsid w:val="00D5589B"/>
    <w:rsid w:val="00D559ED"/>
    <w:rsid w:val="00D55B65"/>
    <w:rsid w:val="00D5685F"/>
    <w:rsid w:val="00D56920"/>
    <w:rsid w:val="00D56EC5"/>
    <w:rsid w:val="00D5704D"/>
    <w:rsid w:val="00D572D8"/>
    <w:rsid w:val="00D57949"/>
    <w:rsid w:val="00D57F76"/>
    <w:rsid w:val="00D6119D"/>
    <w:rsid w:val="00D61D3F"/>
    <w:rsid w:val="00D61D7B"/>
    <w:rsid w:val="00D61FF5"/>
    <w:rsid w:val="00D6215B"/>
    <w:rsid w:val="00D62371"/>
    <w:rsid w:val="00D63987"/>
    <w:rsid w:val="00D63C11"/>
    <w:rsid w:val="00D6417E"/>
    <w:rsid w:val="00D646F7"/>
    <w:rsid w:val="00D64E1E"/>
    <w:rsid w:val="00D6522B"/>
    <w:rsid w:val="00D659CD"/>
    <w:rsid w:val="00D65AEC"/>
    <w:rsid w:val="00D66443"/>
    <w:rsid w:val="00D665F7"/>
    <w:rsid w:val="00D66EAB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6A8"/>
    <w:rsid w:val="00D74FE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4725"/>
    <w:rsid w:val="00D94B16"/>
    <w:rsid w:val="00D94FE7"/>
    <w:rsid w:val="00D9587F"/>
    <w:rsid w:val="00D95B30"/>
    <w:rsid w:val="00D95BC2"/>
    <w:rsid w:val="00D9652F"/>
    <w:rsid w:val="00D96972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F85"/>
    <w:rsid w:val="00DA513A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71BC"/>
    <w:rsid w:val="00DC7F76"/>
    <w:rsid w:val="00DD16D2"/>
    <w:rsid w:val="00DD24C3"/>
    <w:rsid w:val="00DD2CB9"/>
    <w:rsid w:val="00DD2EA9"/>
    <w:rsid w:val="00DD34D9"/>
    <w:rsid w:val="00DD377E"/>
    <w:rsid w:val="00DD38F4"/>
    <w:rsid w:val="00DD3B9D"/>
    <w:rsid w:val="00DD3BE8"/>
    <w:rsid w:val="00DD461E"/>
    <w:rsid w:val="00DD4A2F"/>
    <w:rsid w:val="00DD54C8"/>
    <w:rsid w:val="00DD5C86"/>
    <w:rsid w:val="00DD5E98"/>
    <w:rsid w:val="00DD61C8"/>
    <w:rsid w:val="00DD691B"/>
    <w:rsid w:val="00DD6A5D"/>
    <w:rsid w:val="00DD7482"/>
    <w:rsid w:val="00DD7C27"/>
    <w:rsid w:val="00DD7EE0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E18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6201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3008"/>
    <w:rsid w:val="00E033D5"/>
    <w:rsid w:val="00E038BC"/>
    <w:rsid w:val="00E04235"/>
    <w:rsid w:val="00E04FF3"/>
    <w:rsid w:val="00E0523E"/>
    <w:rsid w:val="00E06546"/>
    <w:rsid w:val="00E06B96"/>
    <w:rsid w:val="00E07307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607E"/>
    <w:rsid w:val="00E160D0"/>
    <w:rsid w:val="00E1628A"/>
    <w:rsid w:val="00E166B8"/>
    <w:rsid w:val="00E16D82"/>
    <w:rsid w:val="00E174C7"/>
    <w:rsid w:val="00E17FB3"/>
    <w:rsid w:val="00E20760"/>
    <w:rsid w:val="00E20B89"/>
    <w:rsid w:val="00E20CE3"/>
    <w:rsid w:val="00E21687"/>
    <w:rsid w:val="00E21A90"/>
    <w:rsid w:val="00E21CC5"/>
    <w:rsid w:val="00E223B1"/>
    <w:rsid w:val="00E22427"/>
    <w:rsid w:val="00E22848"/>
    <w:rsid w:val="00E22F95"/>
    <w:rsid w:val="00E2302C"/>
    <w:rsid w:val="00E2328F"/>
    <w:rsid w:val="00E2371A"/>
    <w:rsid w:val="00E2399E"/>
    <w:rsid w:val="00E2418C"/>
    <w:rsid w:val="00E24266"/>
    <w:rsid w:val="00E254B2"/>
    <w:rsid w:val="00E25F5F"/>
    <w:rsid w:val="00E26123"/>
    <w:rsid w:val="00E26225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30362"/>
    <w:rsid w:val="00E30633"/>
    <w:rsid w:val="00E30950"/>
    <w:rsid w:val="00E321F1"/>
    <w:rsid w:val="00E32378"/>
    <w:rsid w:val="00E32565"/>
    <w:rsid w:val="00E332A4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E87"/>
    <w:rsid w:val="00E52F35"/>
    <w:rsid w:val="00E53AD4"/>
    <w:rsid w:val="00E53E8D"/>
    <w:rsid w:val="00E53F96"/>
    <w:rsid w:val="00E5449E"/>
    <w:rsid w:val="00E54772"/>
    <w:rsid w:val="00E554A5"/>
    <w:rsid w:val="00E56E05"/>
    <w:rsid w:val="00E5724C"/>
    <w:rsid w:val="00E60015"/>
    <w:rsid w:val="00E60362"/>
    <w:rsid w:val="00E60EF6"/>
    <w:rsid w:val="00E60FA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715"/>
    <w:rsid w:val="00E659F8"/>
    <w:rsid w:val="00E661EC"/>
    <w:rsid w:val="00E663F8"/>
    <w:rsid w:val="00E66B5D"/>
    <w:rsid w:val="00E67036"/>
    <w:rsid w:val="00E701C3"/>
    <w:rsid w:val="00E70965"/>
    <w:rsid w:val="00E70DD3"/>
    <w:rsid w:val="00E71F56"/>
    <w:rsid w:val="00E726D6"/>
    <w:rsid w:val="00E73184"/>
    <w:rsid w:val="00E73293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F4F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CB1"/>
    <w:rsid w:val="00E92831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F61"/>
    <w:rsid w:val="00E97032"/>
    <w:rsid w:val="00EA0787"/>
    <w:rsid w:val="00EA0992"/>
    <w:rsid w:val="00EA0D9C"/>
    <w:rsid w:val="00EA11EA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9F0"/>
    <w:rsid w:val="00EA7CCB"/>
    <w:rsid w:val="00EA7DDF"/>
    <w:rsid w:val="00EA7FEF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1150"/>
    <w:rsid w:val="00EC24BA"/>
    <w:rsid w:val="00EC2CF1"/>
    <w:rsid w:val="00EC3444"/>
    <w:rsid w:val="00EC3F6C"/>
    <w:rsid w:val="00EC45E7"/>
    <w:rsid w:val="00EC4B27"/>
    <w:rsid w:val="00EC4FA0"/>
    <w:rsid w:val="00EC5D16"/>
    <w:rsid w:val="00EC5D5C"/>
    <w:rsid w:val="00EC6300"/>
    <w:rsid w:val="00EC64CC"/>
    <w:rsid w:val="00EC79B1"/>
    <w:rsid w:val="00EC7F1D"/>
    <w:rsid w:val="00ED048C"/>
    <w:rsid w:val="00ED05F7"/>
    <w:rsid w:val="00ED08C7"/>
    <w:rsid w:val="00ED0FB3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DDE"/>
    <w:rsid w:val="00ED5DE3"/>
    <w:rsid w:val="00ED6094"/>
    <w:rsid w:val="00ED647F"/>
    <w:rsid w:val="00ED68AF"/>
    <w:rsid w:val="00ED77ED"/>
    <w:rsid w:val="00ED7DF1"/>
    <w:rsid w:val="00EE0FF2"/>
    <w:rsid w:val="00EE1BA0"/>
    <w:rsid w:val="00EE1DFD"/>
    <w:rsid w:val="00EE1E78"/>
    <w:rsid w:val="00EE1F52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889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CEA"/>
    <w:rsid w:val="00EF0EB7"/>
    <w:rsid w:val="00EF1572"/>
    <w:rsid w:val="00EF158A"/>
    <w:rsid w:val="00EF1C26"/>
    <w:rsid w:val="00EF27F0"/>
    <w:rsid w:val="00EF4338"/>
    <w:rsid w:val="00EF4621"/>
    <w:rsid w:val="00EF48E4"/>
    <w:rsid w:val="00EF51D9"/>
    <w:rsid w:val="00EF59FE"/>
    <w:rsid w:val="00EF5AFB"/>
    <w:rsid w:val="00EF5B5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ABC"/>
    <w:rsid w:val="00F15B89"/>
    <w:rsid w:val="00F15C71"/>
    <w:rsid w:val="00F1669B"/>
    <w:rsid w:val="00F205CA"/>
    <w:rsid w:val="00F20D96"/>
    <w:rsid w:val="00F20F92"/>
    <w:rsid w:val="00F21220"/>
    <w:rsid w:val="00F217B9"/>
    <w:rsid w:val="00F21B3E"/>
    <w:rsid w:val="00F22984"/>
    <w:rsid w:val="00F233DE"/>
    <w:rsid w:val="00F236A4"/>
    <w:rsid w:val="00F244FF"/>
    <w:rsid w:val="00F24AE2"/>
    <w:rsid w:val="00F24B30"/>
    <w:rsid w:val="00F257F4"/>
    <w:rsid w:val="00F25E32"/>
    <w:rsid w:val="00F25FDC"/>
    <w:rsid w:val="00F26057"/>
    <w:rsid w:val="00F26B65"/>
    <w:rsid w:val="00F26C67"/>
    <w:rsid w:val="00F278F8"/>
    <w:rsid w:val="00F27945"/>
    <w:rsid w:val="00F3006C"/>
    <w:rsid w:val="00F3049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F72"/>
    <w:rsid w:val="00F36DB9"/>
    <w:rsid w:val="00F36FB9"/>
    <w:rsid w:val="00F37581"/>
    <w:rsid w:val="00F3761D"/>
    <w:rsid w:val="00F37E98"/>
    <w:rsid w:val="00F40206"/>
    <w:rsid w:val="00F40BC5"/>
    <w:rsid w:val="00F40D8B"/>
    <w:rsid w:val="00F4167C"/>
    <w:rsid w:val="00F41A2A"/>
    <w:rsid w:val="00F41BB0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695"/>
    <w:rsid w:val="00F44FE8"/>
    <w:rsid w:val="00F45199"/>
    <w:rsid w:val="00F453EF"/>
    <w:rsid w:val="00F46ADF"/>
    <w:rsid w:val="00F47051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1800"/>
    <w:rsid w:val="00F61D26"/>
    <w:rsid w:val="00F61F72"/>
    <w:rsid w:val="00F6257A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B94"/>
    <w:rsid w:val="00F7241A"/>
    <w:rsid w:val="00F733B1"/>
    <w:rsid w:val="00F7350E"/>
    <w:rsid w:val="00F74004"/>
    <w:rsid w:val="00F74162"/>
    <w:rsid w:val="00F74891"/>
    <w:rsid w:val="00F74912"/>
    <w:rsid w:val="00F74B6B"/>
    <w:rsid w:val="00F75027"/>
    <w:rsid w:val="00F750B2"/>
    <w:rsid w:val="00F75308"/>
    <w:rsid w:val="00F75B6B"/>
    <w:rsid w:val="00F76333"/>
    <w:rsid w:val="00F77648"/>
    <w:rsid w:val="00F779E6"/>
    <w:rsid w:val="00F77DAF"/>
    <w:rsid w:val="00F80EB1"/>
    <w:rsid w:val="00F813E1"/>
    <w:rsid w:val="00F813ED"/>
    <w:rsid w:val="00F814BE"/>
    <w:rsid w:val="00F8156A"/>
    <w:rsid w:val="00F826D7"/>
    <w:rsid w:val="00F82839"/>
    <w:rsid w:val="00F829FB"/>
    <w:rsid w:val="00F829FD"/>
    <w:rsid w:val="00F83BB5"/>
    <w:rsid w:val="00F84238"/>
    <w:rsid w:val="00F844F7"/>
    <w:rsid w:val="00F84FD9"/>
    <w:rsid w:val="00F86BBE"/>
    <w:rsid w:val="00F86CF0"/>
    <w:rsid w:val="00F87DAE"/>
    <w:rsid w:val="00F90112"/>
    <w:rsid w:val="00F9071E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B45"/>
    <w:rsid w:val="00FA4F29"/>
    <w:rsid w:val="00FA51E9"/>
    <w:rsid w:val="00FA52BA"/>
    <w:rsid w:val="00FA5427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345C"/>
    <w:rsid w:val="00FB34A4"/>
    <w:rsid w:val="00FB38F4"/>
    <w:rsid w:val="00FB3CAA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B26"/>
    <w:rsid w:val="00FD170E"/>
    <w:rsid w:val="00FD1741"/>
    <w:rsid w:val="00FD18D6"/>
    <w:rsid w:val="00FD1FBA"/>
    <w:rsid w:val="00FD243E"/>
    <w:rsid w:val="00FD369C"/>
    <w:rsid w:val="00FD39C2"/>
    <w:rsid w:val="00FD3E4A"/>
    <w:rsid w:val="00FD4571"/>
    <w:rsid w:val="00FD49D3"/>
    <w:rsid w:val="00FD58F6"/>
    <w:rsid w:val="00FD5A11"/>
    <w:rsid w:val="00FD6718"/>
    <w:rsid w:val="00FD7551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F88"/>
    <w:rsid w:val="00FE50B1"/>
    <w:rsid w:val="00FE5659"/>
    <w:rsid w:val="00FE6C9C"/>
    <w:rsid w:val="00FE71D8"/>
    <w:rsid w:val="00FE7C36"/>
    <w:rsid w:val="00FF1A7A"/>
    <w:rsid w:val="00FF1B5E"/>
    <w:rsid w:val="00FF2232"/>
    <w:rsid w:val="00FF28F6"/>
    <w:rsid w:val="00FF2948"/>
    <w:rsid w:val="00FF29B5"/>
    <w:rsid w:val="00FF30D7"/>
    <w:rsid w:val="00FF3663"/>
    <w:rsid w:val="00FF469F"/>
    <w:rsid w:val="00FF52B5"/>
    <w:rsid w:val="00FF54EF"/>
    <w:rsid w:val="00FF67BE"/>
    <w:rsid w:val="00FF687A"/>
    <w:rsid w:val="00FF6A5A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7253F2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7253F2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7253F2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7253F2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177EF73D-5923-4582-B90A-EF1671EB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1917</TotalTime>
  <Pages>31</Pages>
  <Words>5633</Words>
  <Characters>33802</Characters>
  <Application>Microsoft Office Word</Application>
  <DocSecurity>0</DocSecurity>
  <Lines>281</Lines>
  <Paragraphs>78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1082</cp:revision>
  <cp:lastPrinted>2021-11-01T14:12:00Z</cp:lastPrinted>
  <dcterms:created xsi:type="dcterms:W3CDTF">2022-01-19T23:11:00Z</dcterms:created>
  <dcterms:modified xsi:type="dcterms:W3CDTF">2022-01-29T19:44:00Z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