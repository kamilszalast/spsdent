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227854DE" w14:textId="77777777" w:rsidR="0002708B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02708B">
        <w:rPr>
          <w:noProof/>
        </w:rPr>
        <w:t>Streszczenie</w:t>
      </w:r>
      <w:r w:rsidR="0002708B">
        <w:rPr>
          <w:noProof/>
        </w:rPr>
        <w:tab/>
      </w:r>
      <w:r w:rsidR="0002708B">
        <w:rPr>
          <w:noProof/>
        </w:rPr>
        <w:fldChar w:fldCharType="begin"/>
      </w:r>
      <w:r w:rsidR="0002708B">
        <w:rPr>
          <w:noProof/>
        </w:rPr>
        <w:instrText xml:space="preserve"> PAGEREF _Toc94878473 \h </w:instrText>
      </w:r>
      <w:r w:rsidR="0002708B">
        <w:rPr>
          <w:noProof/>
        </w:rPr>
      </w:r>
      <w:r w:rsidR="0002708B">
        <w:rPr>
          <w:noProof/>
        </w:rPr>
        <w:fldChar w:fldCharType="separate"/>
      </w:r>
      <w:r w:rsidR="0002708B">
        <w:rPr>
          <w:noProof/>
        </w:rPr>
        <w:t>5</w:t>
      </w:r>
      <w:r w:rsidR="0002708B">
        <w:rPr>
          <w:noProof/>
        </w:rPr>
        <w:fldChar w:fldCharType="end"/>
      </w:r>
    </w:p>
    <w:p w14:paraId="7D5C8842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E45458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84A44A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9F6912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8ECE9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98B58D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E79A056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08F356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16BF9E4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65E7CE4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EA013B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93E1C6F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D5ACA8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 internetowej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64D9D2C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936971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40E054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7EACCE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5C3CAAE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434C5A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7D4FC0D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0D6530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93BA78E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097CA07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A2E476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C764AF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1265B3F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78722E1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651E4E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EC7956A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9BBC405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35BDCB7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62F3DB5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D5F31CD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80678A2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B4EE619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CDE21AE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0BEC676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1D063D2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2927004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6.3.1. Funkcjonalność aplikacji dostępna dla niezalogowanego użytkownika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6E025B1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012C1C9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AA0DE42" w14:textId="77777777" w:rsidR="0002708B" w:rsidRDefault="0002708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87B8A8E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67F455F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B953AE9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701B79C" w14:textId="77777777" w:rsidR="0002708B" w:rsidRDefault="0002708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7EDDA01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AD1156F" w14:textId="77777777" w:rsidR="0002708B" w:rsidRDefault="0002708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_Toc94878521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  <w:bookmarkStart w:id="0" w:name="_GoBack"/>
      <w:bookmarkEnd w:id="0"/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1" w:name="_Toc94878473"/>
      <w:r>
        <w:lastRenderedPageBreak/>
        <w:t>Streszczenie</w:t>
      </w:r>
      <w:bookmarkEnd w:id="1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2" w:name="_Toc94878474"/>
      <w:r>
        <w:lastRenderedPageBreak/>
        <w:t>Abstract</w:t>
      </w:r>
      <w:bookmarkEnd w:id="2"/>
    </w:p>
    <w:p w14:paraId="74DBA470" w14:textId="4163DAD6" w:rsidR="009400F9" w:rsidRDefault="00D61D7B" w:rsidP="00D61D7B">
      <w:pPr>
        <w:pStyle w:val="Nagwek1"/>
      </w:pPr>
      <w:bookmarkStart w:id="3" w:name="_Toc94878475"/>
      <w:r>
        <w:lastRenderedPageBreak/>
        <w:t>Wstęp</w:t>
      </w:r>
      <w:bookmarkEnd w:id="3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4" w:name="_Toc94878476"/>
      <w:r>
        <w:lastRenderedPageBreak/>
        <w:t>Cel i zakres pracy</w:t>
      </w:r>
      <w:bookmarkEnd w:id="4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5" w:name="_Toc94878477"/>
      <w:r>
        <w:t>Cel pracy</w:t>
      </w:r>
      <w:bookmarkEnd w:id="5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6" w:name="_Toc94878478"/>
      <w:r>
        <w:t>Zakres pracy</w:t>
      </w:r>
      <w:bookmarkEnd w:id="6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137DC57B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7" w:name="_Toc94878479"/>
      <w:r>
        <w:t>Podział pracy</w:t>
      </w:r>
      <w:bookmarkEnd w:id="7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A4411A">
      <w:pPr>
        <w:pStyle w:val="dotabel"/>
      </w:pPr>
      <w:bookmarkStart w:id="8" w:name="_Ref93520024"/>
      <w:r>
        <w:t xml:space="preserve">Tabela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Tabela \* ARABIC \s 1 ">
        <w:r>
          <w:rPr>
            <w:noProof/>
          </w:rPr>
          <w:t>1</w:t>
        </w:r>
      </w:fldSimple>
      <w:bookmarkEnd w:id="8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9" w:name="_Toc94878480"/>
      <w:r>
        <w:t>Słownik pojęć</w:t>
      </w:r>
      <w:bookmarkEnd w:id="9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10" w:name="_Toc94878481"/>
      <w:r>
        <w:lastRenderedPageBreak/>
        <w:t>Analiza potrzeb rynku</w:t>
      </w:r>
      <w:bookmarkEnd w:id="10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1" w:name="_Toc94878482"/>
      <w:r>
        <w:t>Sytuacja zastana oraz identyfikacja potrzeb</w:t>
      </w:r>
      <w:bookmarkEnd w:id="11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2" w:name="_Toc94878483"/>
      <w:r>
        <w:lastRenderedPageBreak/>
        <w:t>Przegląd systemów do rezerwacji wizyt stomatologicznych</w:t>
      </w:r>
      <w:bookmarkEnd w:id="12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7184A4AA" w:rsidR="00B34801" w:rsidRDefault="00E96F61" w:rsidP="00A4411A">
      <w:pPr>
        <w:pStyle w:val="Legenda"/>
      </w:pPr>
      <w:bookmarkStart w:id="13" w:name="_Ref93689406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1</w:t>
        </w:r>
      </w:fldSimple>
      <w:bookmarkEnd w:id="13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303E2334" w:rsidR="00450DF3" w:rsidRDefault="00806E26" w:rsidP="00A4411A">
      <w:pPr>
        <w:pStyle w:val="Legenda"/>
      </w:pPr>
      <w:bookmarkStart w:id="14" w:name="_Ref93689854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2</w:t>
        </w:r>
      </w:fldSimple>
      <w:bookmarkEnd w:id="14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308B0385" w:rsidR="000A07A4" w:rsidRDefault="00513153" w:rsidP="00A4411A">
      <w:pPr>
        <w:pStyle w:val="Legenda"/>
      </w:pPr>
      <w:bookmarkStart w:id="15" w:name="_Ref93696024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3</w:t>
        </w:r>
      </w:fldSimple>
      <w:bookmarkEnd w:id="15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2FC736FF" w:rsidR="005333F7" w:rsidRPr="009942AE" w:rsidRDefault="005333F7" w:rsidP="00A4411A">
      <w:pPr>
        <w:pStyle w:val="Legenda"/>
      </w:pPr>
      <w:bookmarkStart w:id="16" w:name="_Ref93697714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4</w:t>
        </w:r>
      </w:fldSimple>
      <w:bookmarkEnd w:id="16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7" w:name="_Toc94878484"/>
      <w:r>
        <w:t>Ograniczenia dostępnych systemów oraz uzasadnienie utworzenia dedykowanego systemu</w:t>
      </w:r>
      <w:bookmarkEnd w:id="17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3EF3E4BE" w:rsidR="00F9654A" w:rsidRPr="00CD522E" w:rsidRDefault="00F9654A" w:rsidP="00A4411A">
      <w:pPr>
        <w:pStyle w:val="Legenda"/>
      </w:pPr>
      <w:bookmarkStart w:id="18" w:name="_Ref93771217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5</w:t>
        </w:r>
      </w:fldSimple>
      <w:bookmarkEnd w:id="18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9" w:name="_Toc94878485"/>
      <w:r>
        <w:lastRenderedPageBreak/>
        <w:t>Technologie i narzędzia wykorzystane do budowy systemu</w:t>
      </w:r>
      <w:bookmarkEnd w:id="19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20" w:name="_Toc94878486"/>
      <w:r>
        <w:t>Uzasadnienie wyboru architektury</w:t>
      </w:r>
      <w:r w:rsidR="00035A6A">
        <w:t xml:space="preserve"> internetowej</w:t>
      </w:r>
      <w:bookmarkEnd w:id="20"/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1" w:name="_Toc94878487"/>
      <w:r>
        <w:t>Stos technologiczny</w:t>
      </w:r>
      <w:bookmarkEnd w:id="21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03B700C1" w:rsidR="00356F5E" w:rsidRPr="00E434A5" w:rsidRDefault="00A87DBD" w:rsidP="00A4411A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1</w:t>
        </w:r>
      </w:fldSimple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2" w:name="_Toc94878488"/>
      <w:r>
        <w:t>Środowisko wytwórcze</w:t>
      </w:r>
      <w:bookmarkEnd w:id="22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3" w:name="_Toc94878489"/>
      <w:r>
        <w:t>Baza danych</w:t>
      </w:r>
      <w:bookmarkEnd w:id="23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4" w:name="_Toc94878490"/>
      <w:r>
        <w:t>Strona serwera</w:t>
      </w:r>
      <w:bookmarkEnd w:id="24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5" w:name="_Toc94878491"/>
      <w:r>
        <w:t>Strona klienta</w:t>
      </w:r>
      <w:bookmarkEnd w:id="25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22370ED2" w:rsidR="00C44307" w:rsidRDefault="00C44307" w:rsidP="00A4411A">
      <w:pPr>
        <w:pStyle w:val="Legenda"/>
      </w:pPr>
      <w:bookmarkStart w:id="26" w:name="_Ref94215504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2</w:t>
        </w:r>
      </w:fldSimple>
      <w:bookmarkEnd w:id="26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74F314CC" w:rsidR="00E24266" w:rsidRDefault="00AB0B4B" w:rsidP="00A4411A">
      <w:pPr>
        <w:pStyle w:val="Legenda"/>
      </w:pPr>
      <w:bookmarkStart w:id="27" w:name="_Ref94216246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3</w:t>
        </w:r>
      </w:fldSimple>
      <w:bookmarkEnd w:id="27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113C2D7C" w:rsidR="00320296" w:rsidRDefault="009B293C" w:rsidP="00A4411A">
      <w:pPr>
        <w:pStyle w:val="Legenda"/>
      </w:pPr>
      <w:bookmarkStart w:id="28" w:name="_Ref94216457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4</w:t>
        </w:r>
      </w:fldSimple>
      <w:bookmarkEnd w:id="28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7E1FC52F" w:rsidR="0060298E" w:rsidRPr="00C15D50" w:rsidRDefault="0004249F" w:rsidP="00A4411A">
      <w:pPr>
        <w:pStyle w:val="Legenda"/>
      </w:pPr>
      <w:bookmarkStart w:id="29" w:name="_Ref94379890"/>
      <w:bookmarkStart w:id="30" w:name="_Ref94379886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5</w:t>
        </w:r>
      </w:fldSimple>
      <w:bookmarkEnd w:id="29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30"/>
    </w:p>
    <w:p w14:paraId="7CA893D5" w14:textId="21B7676F" w:rsidR="00720C49" w:rsidRDefault="00720C49" w:rsidP="00720C49">
      <w:pPr>
        <w:pStyle w:val="Nagwek1"/>
      </w:pPr>
      <w:bookmarkStart w:id="31" w:name="_Toc94878492"/>
      <w:r>
        <w:lastRenderedPageBreak/>
        <w:t>Projekt systemu zarządzania wizytami gabinetu stomatologicznego</w:t>
      </w:r>
      <w:bookmarkEnd w:id="31"/>
    </w:p>
    <w:p w14:paraId="40648663" w14:textId="28050933" w:rsidR="00DE0022" w:rsidRDefault="00DE0022" w:rsidP="00DE0022">
      <w:pPr>
        <w:pStyle w:val="Nagwek2"/>
      </w:pPr>
      <w:bookmarkStart w:id="32" w:name="_Toc94878493"/>
      <w:r>
        <w:t>Procesy biznesowe</w:t>
      </w:r>
      <w:bookmarkEnd w:id="32"/>
    </w:p>
    <w:p w14:paraId="4C43A40C" w14:textId="27F73A0C" w:rsidR="000D086C" w:rsidRPr="000D086C" w:rsidRDefault="00C655B6" w:rsidP="000D086C">
      <w:r>
        <w:t>Pierwszym etapem projektowania dowolnego systemu komputerowego jest w wielu przypadkach określenie odpowiednich procesów, obiektów oraz aktorów biznesowych.</w:t>
      </w:r>
      <w:r w:rsidR="00FE6F69">
        <w:t xml:space="preserve"> </w:t>
      </w:r>
      <w:r w:rsidR="00947E14">
        <w:t>Zdefiniowanie tych elementów biznesowych pozwala na lepsze zrozumienie zasad funkcjonowania projektowanej aplikacji zarówno osobom technicznym jak i nietechnicznym.</w:t>
      </w:r>
    </w:p>
    <w:p w14:paraId="51403A2F" w14:textId="247B75D7" w:rsidR="00DE0022" w:rsidRDefault="00DE0022" w:rsidP="00DE0022">
      <w:pPr>
        <w:pStyle w:val="Nagwek3"/>
      </w:pPr>
      <w:bookmarkStart w:id="33" w:name="_Toc94878494"/>
      <w:r>
        <w:t>Obiekty biznesowe</w:t>
      </w:r>
      <w:bookmarkEnd w:id="33"/>
    </w:p>
    <w:p w14:paraId="78F4D22F" w14:textId="7B5AA2AE" w:rsidR="00AA3680" w:rsidRDefault="00F8750E" w:rsidP="00AA3680">
      <w:r>
        <w:t xml:space="preserve">Obiektem biznesowym, który zawiera najwięcej informacji jest wizyta lekarska. </w:t>
      </w:r>
      <w:r w:rsidR="00DB5F24">
        <w:t>Zawiera ona następujące dane:</w:t>
      </w:r>
    </w:p>
    <w:p w14:paraId="5F1FDF7A" w14:textId="43C28EF6" w:rsidR="00DB5F24" w:rsidRDefault="0080527B" w:rsidP="00CC20E3">
      <w:pPr>
        <w:pStyle w:val="Akapitzlist"/>
        <w:numPr>
          <w:ilvl w:val="0"/>
          <w:numId w:val="24"/>
        </w:numPr>
      </w:pPr>
      <w:r>
        <w:t>n</w:t>
      </w:r>
      <w:r w:rsidR="00DB5F24">
        <w:t>azwa specjalizacj</w:t>
      </w:r>
      <w:r>
        <w:t>i w ramach której przeprowadzana jest wizyta</w:t>
      </w:r>
      <w:r w:rsidR="00A66A5A">
        <w:t>,</w:t>
      </w:r>
    </w:p>
    <w:p w14:paraId="55FB66FC" w14:textId="19F351C8" w:rsidR="0080527B" w:rsidRDefault="0080527B" w:rsidP="00CC20E3">
      <w:pPr>
        <w:pStyle w:val="Akapitzlist"/>
        <w:numPr>
          <w:ilvl w:val="0"/>
          <w:numId w:val="24"/>
        </w:numPr>
      </w:pPr>
      <w:r>
        <w:t>opis wykonywanego zabiegu</w:t>
      </w:r>
      <w:r w:rsidR="00A66A5A">
        <w:t>,</w:t>
      </w:r>
    </w:p>
    <w:p w14:paraId="313B822E" w14:textId="2695140A" w:rsidR="0080527B" w:rsidRDefault="0080527B" w:rsidP="00CC20E3">
      <w:pPr>
        <w:pStyle w:val="Akapitzlist"/>
        <w:numPr>
          <w:ilvl w:val="0"/>
          <w:numId w:val="24"/>
        </w:numPr>
      </w:pPr>
      <w:r>
        <w:t>dane osobowe lekarza przeprowadzającego wizytę</w:t>
      </w:r>
      <w:r w:rsidR="00A66A5A">
        <w:t>,</w:t>
      </w:r>
    </w:p>
    <w:p w14:paraId="600870D1" w14:textId="402E87D1" w:rsidR="0080527B" w:rsidRDefault="0080527B" w:rsidP="00CC20E3">
      <w:pPr>
        <w:pStyle w:val="Akapitzlist"/>
        <w:numPr>
          <w:ilvl w:val="0"/>
          <w:numId w:val="24"/>
        </w:numPr>
      </w:pPr>
      <w:r>
        <w:t>data i godzina przeprowadzenia wizyty</w:t>
      </w:r>
      <w:r w:rsidR="00A66A5A">
        <w:t>,</w:t>
      </w:r>
    </w:p>
    <w:p w14:paraId="3EDCE8BA" w14:textId="541D4201" w:rsidR="0080527B" w:rsidRDefault="0080527B" w:rsidP="00CC20E3">
      <w:pPr>
        <w:pStyle w:val="Akapitzlist"/>
        <w:numPr>
          <w:ilvl w:val="0"/>
          <w:numId w:val="24"/>
        </w:numPr>
      </w:pPr>
      <w:r>
        <w:t>dane osobowe oraz kontaktowe pacjenta rezerwującego wizytę</w:t>
      </w:r>
      <w:r w:rsidR="00A66A5A">
        <w:t>,</w:t>
      </w:r>
    </w:p>
    <w:p w14:paraId="266731A0" w14:textId="3FB14C5D" w:rsidR="0080527B" w:rsidRDefault="00030E9A" w:rsidP="00CC20E3">
      <w:pPr>
        <w:pStyle w:val="Akapitzlist"/>
        <w:numPr>
          <w:ilvl w:val="0"/>
          <w:numId w:val="24"/>
        </w:numPr>
      </w:pPr>
      <w:r>
        <w:t xml:space="preserve">wysokość opłaty </w:t>
      </w:r>
      <w:r w:rsidR="0080527B">
        <w:t>za wykonany zabieg</w:t>
      </w:r>
      <w:r w:rsidR="00A66A5A">
        <w:t>,</w:t>
      </w:r>
    </w:p>
    <w:p w14:paraId="0179FB7B" w14:textId="1D5CE5B9" w:rsidR="00A66A5A" w:rsidRDefault="00A66A5A" w:rsidP="00CC20E3">
      <w:pPr>
        <w:pStyle w:val="Akapitzlist"/>
        <w:numPr>
          <w:ilvl w:val="0"/>
          <w:numId w:val="24"/>
        </w:numPr>
      </w:pPr>
      <w:r>
        <w:t xml:space="preserve">status wizyty (zaplanowana lub </w:t>
      </w:r>
      <w:r w:rsidR="009D07F8">
        <w:t>zarchiwizowana</w:t>
      </w:r>
      <w:r>
        <w:t>)</w:t>
      </w:r>
      <w:r w:rsidR="00727EBB">
        <w:t>.</w:t>
      </w:r>
    </w:p>
    <w:p w14:paraId="01713C06" w14:textId="5AB8127D" w:rsidR="00ED14BE" w:rsidRDefault="00D37814" w:rsidP="00ED14BE">
      <w:r>
        <w:t>Oczywiście powyższe dane pobierane są z informacji zawartych w innych o</w:t>
      </w:r>
      <w:r w:rsidR="00E2141E">
        <w:t>biektach biznesowych przedstawionych poniżej.</w:t>
      </w:r>
    </w:p>
    <w:p w14:paraId="39093D9A" w14:textId="160EAAB3" w:rsidR="00D37814" w:rsidRDefault="00D37814" w:rsidP="00ED14BE">
      <w:r>
        <w:t>Użytkownik</w:t>
      </w:r>
      <w:r w:rsidR="00BE3005">
        <w:t xml:space="preserve"> – obiekt ten powinien przechowywać dane</w:t>
      </w:r>
      <w:r w:rsidR="00B53602">
        <w:t xml:space="preserve"> osobowe oraz dane logowania </w:t>
      </w:r>
      <w:r w:rsidR="00BE3005">
        <w:t>zarejestrowanego użytkownika, niezależnie</w:t>
      </w:r>
      <w:r w:rsidR="00B53602">
        <w:t xml:space="preserve"> od jego roli w systemie. </w:t>
      </w:r>
    </w:p>
    <w:p w14:paraId="52CFD23B" w14:textId="72666072" w:rsidR="00D37814" w:rsidRDefault="00D37814" w:rsidP="00ED14BE">
      <w:r>
        <w:t>Specjalizacja</w:t>
      </w:r>
      <w:r w:rsidR="00BD73DE">
        <w:t xml:space="preserve"> – obiekt </w:t>
      </w:r>
      <w:r w:rsidR="002518B5">
        <w:t>zawierający nazwę specjalizacji oraz wszystkie usługi świadczone przez klinikę, będące w jej zakresie</w:t>
      </w:r>
      <w:r w:rsidR="003B70BE">
        <w:t>.</w:t>
      </w:r>
    </w:p>
    <w:p w14:paraId="5E9D4DB9" w14:textId="74C27B93" w:rsidR="00D37814" w:rsidRDefault="00D37814" w:rsidP="00ED14BE">
      <w:r>
        <w:t>Rola w systemie</w:t>
      </w:r>
      <w:r w:rsidR="0049715F">
        <w:t xml:space="preserve"> – element ten określa rolę jaką pełni dany użytkownik w systemie.</w:t>
      </w:r>
    </w:p>
    <w:p w14:paraId="5DCD3076" w14:textId="63F07D30" w:rsidR="00D37814" w:rsidRPr="00AA3680" w:rsidRDefault="00016587" w:rsidP="00773EC6">
      <w:pPr>
        <w:tabs>
          <w:tab w:val="left" w:pos="8373"/>
        </w:tabs>
      </w:pPr>
      <w:r>
        <w:t>Dyspozycyjność lekarza</w:t>
      </w:r>
      <w:r w:rsidR="00773EC6">
        <w:t xml:space="preserve"> – obiekt, który powinien zawierać dane lekarza, jego specjalizację oraz zakres godzin, w których lekarz wyrazi swoją dyspozycyjność.</w:t>
      </w:r>
    </w:p>
    <w:p w14:paraId="2C466AC9" w14:textId="3E32B8EF" w:rsidR="00DE0022" w:rsidRDefault="00DE0022" w:rsidP="00DE0022">
      <w:pPr>
        <w:pStyle w:val="Nagwek3"/>
      </w:pPr>
      <w:bookmarkStart w:id="34" w:name="_Toc94878495"/>
      <w:r>
        <w:t>Aktorzy biznesowi</w:t>
      </w:r>
      <w:bookmarkEnd w:id="34"/>
    </w:p>
    <w:p w14:paraId="2B0B9540" w14:textId="6F019B9D" w:rsidR="0098387F" w:rsidRDefault="00D97CCB" w:rsidP="0098387F">
      <w:r>
        <w:t>W projektowanym systemie informatycznym autorzy aplikacji wyróżnili na etapie projektowania trzech aktorów biznesowych:</w:t>
      </w:r>
    </w:p>
    <w:p w14:paraId="2BBBB9EB" w14:textId="2FAECE8E" w:rsidR="00D97CCB" w:rsidRDefault="002410DD" w:rsidP="002410DD">
      <w:pPr>
        <w:pStyle w:val="Akapitzlist"/>
        <w:numPr>
          <w:ilvl w:val="0"/>
          <w:numId w:val="26"/>
        </w:numPr>
      </w:pPr>
      <w:r>
        <w:t>p</w:t>
      </w:r>
      <w:r w:rsidR="00D97CCB">
        <w:t>acjenta,</w:t>
      </w:r>
    </w:p>
    <w:p w14:paraId="0E0850F9" w14:textId="35661D4D" w:rsidR="00D97CCB" w:rsidRDefault="002410DD" w:rsidP="002410DD">
      <w:pPr>
        <w:pStyle w:val="Akapitzlist"/>
        <w:numPr>
          <w:ilvl w:val="0"/>
          <w:numId w:val="26"/>
        </w:numPr>
      </w:pPr>
      <w:r>
        <w:t>l</w:t>
      </w:r>
      <w:r w:rsidR="00D97CCB">
        <w:t>ekarza,</w:t>
      </w:r>
    </w:p>
    <w:p w14:paraId="47C1C88E" w14:textId="0216BE5B" w:rsidR="00D97CCB" w:rsidRDefault="002410DD" w:rsidP="002410DD">
      <w:pPr>
        <w:pStyle w:val="Akapitzlist"/>
        <w:numPr>
          <w:ilvl w:val="0"/>
          <w:numId w:val="26"/>
        </w:numPr>
      </w:pPr>
      <w:r>
        <w:t>a</w:t>
      </w:r>
      <w:r w:rsidR="00D97CCB">
        <w:t>dministratora.</w:t>
      </w:r>
    </w:p>
    <w:p w14:paraId="28A2E9B1" w14:textId="47839C44" w:rsidR="007F234B" w:rsidRDefault="009325AC" w:rsidP="007F234B">
      <w:r>
        <w:lastRenderedPageBreak/>
        <w:t>Pacjent to osoba korzystają</w:t>
      </w:r>
      <w:r w:rsidR="00C05BAD">
        <w:t>ca z systemu rezerwacji wizyt i nie należy on do perso</w:t>
      </w:r>
      <w:r w:rsidR="007A625D">
        <w:t>nelu kliniki stomatologicznej, lecz wchodzi w interakcję z nią.</w:t>
      </w:r>
    </w:p>
    <w:p w14:paraId="71FD71F0" w14:textId="19DA31C8" w:rsidR="00D63A04" w:rsidRDefault="00D63A04" w:rsidP="007F234B">
      <w:r>
        <w:t>Lekarz natomiast świadczy specjalistyc</w:t>
      </w:r>
      <w:r w:rsidR="00955653">
        <w:t>zne usługi na rzecz przychod</w:t>
      </w:r>
      <w:r w:rsidR="007B7797">
        <w:t xml:space="preserve">ni. Jednakże </w:t>
      </w:r>
      <w:r w:rsidR="00C80EB1">
        <w:t xml:space="preserve">jak powszechnie wiadomo, wielu stomatologów przeprowadza wizyty w wielu gabinetach, </w:t>
      </w:r>
      <w:r w:rsidR="005B0F8F">
        <w:t>więc nie można jednoznacznie stwierdzić czy jest on ściśle związany z daną placówką medyczną.</w:t>
      </w:r>
    </w:p>
    <w:p w14:paraId="73A9062F" w14:textId="0E0ACBC5" w:rsidR="00A91F2F" w:rsidRPr="0098387F" w:rsidRDefault="00A91F2F" w:rsidP="007F234B">
      <w:r>
        <w:t xml:space="preserve">Administrator to personel pracujący na </w:t>
      </w:r>
      <w:r w:rsidR="00B44A01">
        <w:t>stanowiskach</w:t>
      </w:r>
      <w:r>
        <w:t xml:space="preserve"> rejestratora bądź rejestratorki na recepcji kliniki stomatologicznej.</w:t>
      </w:r>
      <w:r w:rsidR="0016340E">
        <w:t xml:space="preserve"> Odpowiada on za prawidłowe deklarowanie dyspozycyjności danego lekarza w systemie, a także ma obowiązek rezerwować w systemie wizyty pacjentów.</w:t>
      </w:r>
    </w:p>
    <w:p w14:paraId="6D009581" w14:textId="6C954D61" w:rsidR="009225B6" w:rsidRDefault="009225B6" w:rsidP="009225B6">
      <w:pPr>
        <w:pStyle w:val="Nagwek3"/>
      </w:pPr>
      <w:bookmarkStart w:id="35" w:name="_Toc94878496"/>
      <w:r>
        <w:t>Procesy biznesowe</w:t>
      </w:r>
      <w:bookmarkEnd w:id="35"/>
    </w:p>
    <w:p w14:paraId="52B8444E" w14:textId="720E2F64" w:rsidR="00570563" w:rsidRDefault="00332FC0" w:rsidP="0066103F">
      <w:r>
        <w:t>Poniższy rysunek</w:t>
      </w:r>
      <w:r w:rsidR="00F731B8">
        <w:t xml:space="preserve"> (</w:t>
      </w:r>
      <w:r w:rsidR="00F731B8">
        <w:fldChar w:fldCharType="begin"/>
      </w:r>
      <w:r w:rsidR="00F731B8">
        <w:instrText xml:space="preserve"> REF _Ref94730022 \h </w:instrText>
      </w:r>
      <w:r w:rsidR="00F731B8">
        <w:fldChar w:fldCharType="separate"/>
      </w:r>
      <w:r w:rsidR="00F731B8">
        <w:t xml:space="preserve">Rys. </w:t>
      </w:r>
      <w:r w:rsidR="00F731B8">
        <w:rPr>
          <w:noProof/>
        </w:rPr>
        <w:t>5</w:t>
      </w:r>
      <w:r w:rsidR="00F731B8">
        <w:t>.</w:t>
      </w:r>
      <w:r w:rsidR="00F731B8">
        <w:rPr>
          <w:noProof/>
        </w:rPr>
        <w:t>1</w:t>
      </w:r>
      <w:r w:rsidR="00F731B8">
        <w:fldChar w:fldCharType="end"/>
      </w:r>
      <w:r w:rsidR="00F731B8">
        <w:t>.)</w:t>
      </w:r>
      <w:r>
        <w:t xml:space="preserve"> przedstawia diagram przypadków użycia projektowanej aplikacji internetowej.</w:t>
      </w:r>
      <w:r w:rsidR="003D6D27">
        <w:t xml:space="preserve"> Uwidocznione są na nim czynnośc</w:t>
      </w:r>
      <w:r w:rsidR="00704231">
        <w:t xml:space="preserve">i </w:t>
      </w:r>
      <w:r w:rsidR="003D6D27">
        <w:t>realizowane przez użytkowników systemu o różnych uprawnieniach. Jak widać, najwięcej uprawnień posiada administrator, ponieważ ma możliwość korzystania z funkcjonalności dostępnej lekarzo</w:t>
      </w:r>
      <w:r w:rsidR="00BA42DC">
        <w:t>wi i pacjentowi, dodatkowo rozszerzonej o takie procesy jak np. edycja uprawnień użytkowników systemu.</w:t>
      </w:r>
    </w:p>
    <w:p w14:paraId="2F2EC758" w14:textId="77777777" w:rsidR="00BB0E95" w:rsidRDefault="005C1566" w:rsidP="00BB0E95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56489F3" wp14:editId="7D961C8E">
            <wp:extent cx="5760000" cy="31500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PrzypadkowUzy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E4" w14:textId="41BF8B43" w:rsidR="00570563" w:rsidRDefault="00BB0E95" w:rsidP="00A4411A">
      <w:pPr>
        <w:pStyle w:val="Legenda"/>
      </w:pPr>
      <w:bookmarkStart w:id="36" w:name="_Ref94730022"/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1</w:t>
        </w:r>
      </w:fldSimple>
      <w:bookmarkEnd w:id="36"/>
      <w:r>
        <w:t>. Diagram przypadków użycia</w:t>
      </w:r>
    </w:p>
    <w:p w14:paraId="6B07111C" w14:textId="7490468E" w:rsidR="00D26B93" w:rsidRDefault="00351DA4" w:rsidP="005B6BD2">
      <w:r>
        <w:t xml:space="preserve">Spośród widocznych na powyższym diagramie, najistotniejszym procesem biznesowym z perspektywy funkcjonowania aplikacji internetowej jest tworzenie rezerwacji wizyty. </w:t>
      </w:r>
      <w:r w:rsidR="0045179D">
        <w:t xml:space="preserve">Operacja ta może być wykonywana zarówno przez pacjenta (zalogowanego lub nie) </w:t>
      </w:r>
      <w:r w:rsidR="003009F3">
        <w:t>jak i przez administratora.</w:t>
      </w:r>
      <w:r w:rsidR="00FD5846">
        <w:t xml:space="preserve"> </w:t>
      </w:r>
      <w:r w:rsidR="004E011B">
        <w:t xml:space="preserve">Graficzna prezentacja tego procesu została ukazana na </w:t>
      </w:r>
      <w:r w:rsidR="005B6BD2">
        <w:t xml:space="preserve">diagramie BPMN (ang. </w:t>
      </w:r>
      <w:r w:rsidR="00481ECC" w:rsidRPr="00481ECC">
        <w:rPr>
          <w:i/>
        </w:rPr>
        <w:t xml:space="preserve">Business </w:t>
      </w:r>
      <w:proofErr w:type="spellStart"/>
      <w:r w:rsidR="00481ECC" w:rsidRPr="00481ECC">
        <w:rPr>
          <w:i/>
        </w:rPr>
        <w:t>Process</w:t>
      </w:r>
      <w:proofErr w:type="spellEnd"/>
      <w:r w:rsidR="00481ECC" w:rsidRPr="00481ECC">
        <w:rPr>
          <w:i/>
        </w:rPr>
        <w:t xml:space="preserve"> Model And </w:t>
      </w:r>
      <w:proofErr w:type="spellStart"/>
      <w:r w:rsidR="00481ECC" w:rsidRPr="00481ECC">
        <w:rPr>
          <w:i/>
        </w:rPr>
        <w:t>Notation</w:t>
      </w:r>
      <w:proofErr w:type="spellEnd"/>
      <w:r w:rsidR="005B6BD2">
        <w:t>) przedstawionym</w:t>
      </w:r>
      <w:r w:rsidR="004E011B">
        <w:t xml:space="preserve"> poniżej (</w:t>
      </w:r>
      <w:r w:rsidR="00E91754">
        <w:fldChar w:fldCharType="begin"/>
      </w:r>
      <w:r w:rsidR="00E91754">
        <w:instrText xml:space="preserve"> REF _Ref94825353 \h </w:instrText>
      </w:r>
      <w:r w:rsidR="00E91754">
        <w:fldChar w:fldCharType="separate"/>
      </w:r>
      <w:r w:rsidR="00E91754">
        <w:t xml:space="preserve">Rys. </w:t>
      </w:r>
      <w:r w:rsidR="00E91754">
        <w:rPr>
          <w:noProof/>
        </w:rPr>
        <w:t>5</w:t>
      </w:r>
      <w:r w:rsidR="00E91754">
        <w:t>.</w:t>
      </w:r>
      <w:r w:rsidR="00E91754">
        <w:rPr>
          <w:noProof/>
        </w:rPr>
        <w:t>2</w:t>
      </w:r>
      <w:r w:rsidR="00E91754">
        <w:fldChar w:fldCharType="end"/>
      </w:r>
      <w:r w:rsidR="00E91754">
        <w:t>.</w:t>
      </w:r>
      <w:r w:rsidR="004E011B">
        <w:t>).</w:t>
      </w:r>
    </w:p>
    <w:p w14:paraId="15D68AD3" w14:textId="4008D330" w:rsidR="005B6BD2" w:rsidRDefault="005B6BD2" w:rsidP="005B6BD2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0B7501" wp14:editId="52FE8B7B">
            <wp:extent cx="5760000" cy="7225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wacja-wizyt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774" w14:textId="41D69C4D" w:rsidR="005B6BD2" w:rsidRDefault="005B6BD2" w:rsidP="005B6BD2">
      <w:pPr>
        <w:pStyle w:val="Legenda"/>
      </w:pPr>
      <w:bookmarkStart w:id="37" w:name="_Ref94825353"/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2</w:t>
        </w:r>
      </w:fldSimple>
      <w:bookmarkEnd w:id="37"/>
      <w:r>
        <w:t>. Diagram BPMN</w:t>
      </w:r>
      <w:r w:rsidR="00377679">
        <w:t xml:space="preserve"> przedstawiający proces rezerwacji wizyty</w:t>
      </w:r>
    </w:p>
    <w:p w14:paraId="7CA34D34" w14:textId="60A9A7DA" w:rsidR="008B6DC9" w:rsidRDefault="008B6DC9" w:rsidP="008B6DC9">
      <w:pPr>
        <w:pStyle w:val="Nagwek2"/>
      </w:pPr>
      <w:bookmarkStart w:id="38" w:name="_Toc94878497"/>
      <w:r>
        <w:t>Specyfikacja wymagań</w:t>
      </w:r>
      <w:bookmarkEnd w:id="38"/>
    </w:p>
    <w:p w14:paraId="7035341C" w14:textId="1ACB35AA" w:rsidR="000D45F1" w:rsidRPr="000D45F1" w:rsidRDefault="000D45F1" w:rsidP="000D45F1">
      <w:r>
        <w:t xml:space="preserve">W poniższym podrozdziale przedstawione zostały </w:t>
      </w:r>
      <w:r w:rsidR="00E552A3">
        <w:t>najważniejsze wymagania funkc</w:t>
      </w:r>
      <w:r w:rsidR="00A5515C">
        <w:t>jonalne</w:t>
      </w:r>
      <w:r w:rsidR="0033573E">
        <w:t xml:space="preserve"> oraz niefunkcjonalne</w:t>
      </w:r>
      <w:r w:rsidR="00A5515C">
        <w:t xml:space="preserve"> projektowanego systemu.</w:t>
      </w:r>
    </w:p>
    <w:p w14:paraId="126E4899" w14:textId="702B48D6" w:rsidR="00D95B30" w:rsidRDefault="00D95B30" w:rsidP="00D95B30">
      <w:pPr>
        <w:pStyle w:val="Nagwek3"/>
      </w:pPr>
      <w:bookmarkStart w:id="39" w:name="_Ref94830753"/>
      <w:bookmarkStart w:id="40" w:name="_Toc94878498"/>
      <w:r>
        <w:t>Wymagania funkcjonalne</w:t>
      </w:r>
      <w:bookmarkEnd w:id="39"/>
      <w:bookmarkEnd w:id="40"/>
    </w:p>
    <w:p w14:paraId="068724E1" w14:textId="32C4024F" w:rsidR="000B6C4A" w:rsidRDefault="0088538D" w:rsidP="0047769C">
      <w:r>
        <w:lastRenderedPageBreak/>
        <w:t>Projektowana przez autorów niniejszego opracowania aplikacja internetowa stanowi system wspomagający pr</w:t>
      </w:r>
      <w:r w:rsidR="004F3D7A">
        <w:t>acę gabinetu stomatologicznego.</w:t>
      </w:r>
      <w:r w:rsidR="00C543FE">
        <w:t xml:space="preserve"> Według zało</w:t>
      </w:r>
      <w:r w:rsidR="00891C45">
        <w:t xml:space="preserve">żeń projektowych, </w:t>
      </w:r>
      <w:r w:rsidR="005F06E2">
        <w:t>najważniejszym i głównym elementem systemu powinien być moduł rezerwacji wizyty stomatologicznej.</w:t>
      </w:r>
      <w:r w:rsidR="007645C6">
        <w:t xml:space="preserve"> </w:t>
      </w:r>
      <w:r w:rsidR="00744D7A">
        <w:t>Tak utworzona wizyta powinna być określona za pomocą następujących informacji:</w:t>
      </w:r>
    </w:p>
    <w:p w14:paraId="094F1A25" w14:textId="5D688629" w:rsidR="001433EC" w:rsidRDefault="001433EC" w:rsidP="00B6786A">
      <w:pPr>
        <w:pStyle w:val="Akapitzlist"/>
        <w:numPr>
          <w:ilvl w:val="0"/>
          <w:numId w:val="21"/>
        </w:numPr>
      </w:pPr>
      <w:r>
        <w:t>rodzaj przeprowadzanego zabiegu,</w:t>
      </w:r>
    </w:p>
    <w:p w14:paraId="24995556" w14:textId="5E913816" w:rsidR="00744D7A" w:rsidRDefault="00495C96" w:rsidP="00B6786A">
      <w:pPr>
        <w:pStyle w:val="Akapitzlist"/>
        <w:numPr>
          <w:ilvl w:val="0"/>
          <w:numId w:val="21"/>
        </w:numPr>
      </w:pPr>
      <w:r>
        <w:t>l</w:t>
      </w:r>
      <w:r w:rsidR="00744D7A">
        <w:t>ekarz przeprowadzający zabieg</w:t>
      </w:r>
      <w:r>
        <w:t>,</w:t>
      </w:r>
    </w:p>
    <w:p w14:paraId="27202416" w14:textId="2553565B" w:rsidR="00744D7A" w:rsidRDefault="001433EC" w:rsidP="00B6786A">
      <w:pPr>
        <w:pStyle w:val="Akapitzlist"/>
        <w:numPr>
          <w:ilvl w:val="0"/>
          <w:numId w:val="21"/>
        </w:numPr>
      </w:pPr>
      <w:r>
        <w:t>dane pacjenta,</w:t>
      </w:r>
    </w:p>
    <w:p w14:paraId="3F4C2FFD" w14:textId="5279748A" w:rsidR="00786BA1" w:rsidRDefault="001433EC" w:rsidP="00B6786A">
      <w:pPr>
        <w:pStyle w:val="Akapitzlist"/>
        <w:numPr>
          <w:ilvl w:val="0"/>
          <w:numId w:val="21"/>
        </w:numPr>
      </w:pPr>
      <w:r>
        <w:t>data i godzina wizyty</w:t>
      </w:r>
      <w:r w:rsidR="007E74EB">
        <w:t>,</w:t>
      </w:r>
    </w:p>
    <w:p w14:paraId="24A4E6A9" w14:textId="5A543673" w:rsidR="007E74EB" w:rsidRDefault="007E74EB" w:rsidP="00B6786A">
      <w:pPr>
        <w:pStyle w:val="Akapitzlist"/>
        <w:numPr>
          <w:ilvl w:val="0"/>
          <w:numId w:val="21"/>
        </w:numPr>
      </w:pPr>
      <w:r>
        <w:t>należność za przeprowadzoną usługę.</w:t>
      </w:r>
    </w:p>
    <w:p w14:paraId="50FEF820" w14:textId="0A1AF3C2" w:rsidR="00D927D4" w:rsidRDefault="0088538D" w:rsidP="00D927D4">
      <w:r>
        <w:t xml:space="preserve">W obrębie </w:t>
      </w:r>
      <w:r w:rsidR="00FD76BD">
        <w:t>projektowanego</w:t>
      </w:r>
      <w:r>
        <w:t xml:space="preserve"> systemu wyróżnione zostały 3 rodzaje użytkowników, z k</w:t>
      </w:r>
      <w:r w:rsidR="00176CA0">
        <w:t>tórych każdy posiada inne prawa:</w:t>
      </w:r>
    </w:p>
    <w:p w14:paraId="17A5EEFB" w14:textId="5BB1D0EA" w:rsidR="00ED61B1" w:rsidRDefault="00ED61B1" w:rsidP="00ED61B1">
      <w:pPr>
        <w:pStyle w:val="Akapitzlist"/>
        <w:numPr>
          <w:ilvl w:val="0"/>
          <w:numId w:val="22"/>
        </w:numPr>
      </w:pPr>
      <w:r>
        <w:t>pacjent,</w:t>
      </w:r>
    </w:p>
    <w:p w14:paraId="1A4D9BEB" w14:textId="0F55134C" w:rsidR="00ED61B1" w:rsidRDefault="00ED61B1" w:rsidP="00ED61B1">
      <w:pPr>
        <w:pStyle w:val="Akapitzlist"/>
        <w:numPr>
          <w:ilvl w:val="0"/>
          <w:numId w:val="22"/>
        </w:numPr>
      </w:pPr>
      <w:r>
        <w:t>lekarz,</w:t>
      </w:r>
    </w:p>
    <w:p w14:paraId="7A5814B8" w14:textId="0E2F8B18" w:rsidR="00ED61B1" w:rsidRDefault="00ED61B1" w:rsidP="00ED61B1">
      <w:pPr>
        <w:pStyle w:val="Akapitzlist"/>
        <w:numPr>
          <w:ilvl w:val="0"/>
          <w:numId w:val="22"/>
        </w:numPr>
      </w:pPr>
      <w:r>
        <w:t>administrator.</w:t>
      </w:r>
    </w:p>
    <w:p w14:paraId="1E193D9B" w14:textId="77777777" w:rsidR="00661F3F" w:rsidRDefault="00661F3F" w:rsidP="00661F3F">
      <w:r>
        <w:t>Każdy zalogowany w systemie użytkownik powinien mieć także możliwość zmiany swoich danych lub usunięcia konta.</w:t>
      </w:r>
    </w:p>
    <w:p w14:paraId="2CB63079" w14:textId="52848770" w:rsidR="00DA5687" w:rsidRPr="0088538D" w:rsidRDefault="0072310A" w:rsidP="00B613BF">
      <w:r>
        <w:t xml:space="preserve">Natomiast </w:t>
      </w:r>
      <w:r w:rsidR="00C01548">
        <w:t xml:space="preserve">zarówno </w:t>
      </w:r>
      <w:r>
        <w:t>użytkownicy niezalogowani</w:t>
      </w:r>
      <w:r w:rsidR="00C01548">
        <w:t xml:space="preserve"> jak i zalogowani</w:t>
      </w:r>
      <w:r>
        <w:t xml:space="preserve">, </w:t>
      </w:r>
      <w:r w:rsidR="003C0761">
        <w:t>powinni mieć</w:t>
      </w:r>
      <w:r>
        <w:t xml:space="preserve"> dostęp do </w:t>
      </w:r>
      <w:r w:rsidR="00DA5687">
        <w:t>statyczn</w:t>
      </w:r>
      <w:r w:rsidR="00DC6CF4">
        <w:t>ych</w:t>
      </w:r>
      <w:r>
        <w:t xml:space="preserve"> </w:t>
      </w:r>
      <w:r w:rsidR="00DC6CF4">
        <w:t>modułów</w:t>
      </w:r>
      <w:r w:rsidR="00D21240">
        <w:t xml:space="preserve"> aplikacji internetowej, które dostarczały będą podstawowych informacji na temat funkcjonowania kliniki.</w:t>
      </w:r>
    </w:p>
    <w:p w14:paraId="06EA9889" w14:textId="6825D713" w:rsidR="00D95B30" w:rsidRDefault="00D95B30" w:rsidP="00D95B30">
      <w:pPr>
        <w:pStyle w:val="Nagwek3"/>
      </w:pPr>
      <w:bookmarkStart w:id="41" w:name="_Toc94878499"/>
      <w:r>
        <w:t>Wymagania niefunkcjonalne</w:t>
      </w:r>
      <w:bookmarkEnd w:id="41"/>
    </w:p>
    <w:p w14:paraId="5D84B014" w14:textId="2E73589A" w:rsidR="00411D2F" w:rsidRDefault="00EF4A5A" w:rsidP="005D18D3">
      <w:r>
        <w:t>Wymienione poniżej wymagania niefunkcjonalne dotyczą projektowanego systemu jako całości</w:t>
      </w:r>
      <w:r w:rsidR="00ED0115">
        <w:t>,</w:t>
      </w:r>
      <w:r>
        <w:t xml:space="preserve"> a </w:t>
      </w:r>
      <w:r w:rsidR="00304B30">
        <w:t>nie poszczególnych cech systemu.</w:t>
      </w:r>
    </w:p>
    <w:p w14:paraId="72B122E6" w14:textId="38319646" w:rsidR="00EF4A5A" w:rsidRDefault="00304B30" w:rsidP="005D18D3">
      <w:pPr>
        <w:pStyle w:val="Akapitzlist"/>
        <w:numPr>
          <w:ilvl w:val="0"/>
          <w:numId w:val="18"/>
        </w:numPr>
      </w:pPr>
      <w:r>
        <w:t>D</w:t>
      </w:r>
      <w:r w:rsidR="00EF4A5A">
        <w:t xml:space="preserve">ostępność oraz niezawodność – projektowana aplikacja internetowa powinna być dostępna dla użytkowników 24 godziny na dobę, przez 365 dni w roku. Jednakże jak w przypadku każdego systemu informatycznego, należałoby przewidzieć </w:t>
      </w:r>
      <w:r w:rsidR="004832D9">
        <w:t>odpowiednie prace konserw</w:t>
      </w:r>
      <w:r>
        <w:t>acyjne.</w:t>
      </w:r>
    </w:p>
    <w:p w14:paraId="207A6BB0" w14:textId="01322C57" w:rsidR="00D11A00" w:rsidRDefault="004D36B1" w:rsidP="005D18D3">
      <w:pPr>
        <w:pStyle w:val="Akapitzlist"/>
        <w:numPr>
          <w:ilvl w:val="0"/>
          <w:numId w:val="18"/>
        </w:numPr>
      </w:pPr>
      <w:r>
        <w:t>W</w:t>
      </w:r>
      <w:r w:rsidR="00D11A00">
        <w:t>ydajność – poprzez zastosowanie biblioteki programistycznej React.JS witryna internetowa nie wymaga przeładowania</w:t>
      </w:r>
      <w:r w:rsidR="00601249">
        <w:t xml:space="preserve"> dzięki czemu użytkownik uzyskuje natychmiastowy dostęp do</w:t>
      </w:r>
      <w:r>
        <w:t xml:space="preserve"> poszczególnych funkcjonalności.</w:t>
      </w:r>
    </w:p>
    <w:p w14:paraId="763B74BC" w14:textId="5941E56E" w:rsidR="0071792D" w:rsidRDefault="00476CA2" w:rsidP="005D18D3">
      <w:pPr>
        <w:pStyle w:val="Akapitzlist"/>
        <w:numPr>
          <w:ilvl w:val="0"/>
          <w:numId w:val="18"/>
        </w:numPr>
      </w:pPr>
      <w:r>
        <w:t>W</w:t>
      </w:r>
      <w:r w:rsidR="0071792D">
        <w:t>sparcie techniczne – w obrębie systemu przewidziano rolę administratora, który może zmi</w:t>
      </w:r>
      <w:r w:rsidR="002932F2">
        <w:t xml:space="preserve">eniać dane innych użytkowników, </w:t>
      </w:r>
      <w:r>
        <w:t>jeżeli zajdzie taka potrzeba.</w:t>
      </w:r>
    </w:p>
    <w:p w14:paraId="7BC9EA50" w14:textId="7ACE3DEB" w:rsidR="005D18D3" w:rsidRDefault="008A099C" w:rsidP="005D18D3">
      <w:pPr>
        <w:pStyle w:val="Akapitzlist"/>
        <w:numPr>
          <w:ilvl w:val="0"/>
          <w:numId w:val="18"/>
        </w:numPr>
      </w:pPr>
      <w:r>
        <w:lastRenderedPageBreak/>
        <w:t>B</w:t>
      </w:r>
      <w:r w:rsidR="005D18D3">
        <w:t xml:space="preserve">ezpieczeństwo </w:t>
      </w:r>
      <w:r w:rsidR="004D5C19">
        <w:t>–</w:t>
      </w:r>
      <w:r w:rsidR="005D18D3">
        <w:t xml:space="preserve"> </w:t>
      </w:r>
      <w:r w:rsidR="00FD0870">
        <w:t xml:space="preserve">w celu uzyskania dostępu do swojego konta, użytkownik podczas tworzenia go zobowiązany jest podać hasło składające się z minimum </w:t>
      </w:r>
      <w:r w:rsidR="00864BD2">
        <w:t xml:space="preserve">ośmiu </w:t>
      </w:r>
      <w:r w:rsidR="00FD0870">
        <w:t xml:space="preserve"> liter (w tym jednej wielkiej litery) oraz jednej cyfry i jednego znaku.</w:t>
      </w:r>
    </w:p>
    <w:p w14:paraId="72AD8597" w14:textId="0061B243" w:rsidR="004D5C19" w:rsidRPr="00411D2F" w:rsidRDefault="00593F51" w:rsidP="005D18D3">
      <w:pPr>
        <w:pStyle w:val="Akapitzlist"/>
        <w:numPr>
          <w:ilvl w:val="0"/>
          <w:numId w:val="18"/>
        </w:numPr>
      </w:pPr>
      <w:r>
        <w:t>U</w:t>
      </w:r>
      <w:r w:rsidR="004D5C19">
        <w:t xml:space="preserve">żyteczność </w:t>
      </w:r>
      <w:r w:rsidR="00304B30">
        <w:t>–</w:t>
      </w:r>
      <w:r w:rsidR="004D5C19">
        <w:t xml:space="preserve"> </w:t>
      </w:r>
      <w:r w:rsidR="00304B30">
        <w:t>interfejs graficzny aplikacji został zaprojektowany w taki sposób, aby można było z niego korzystać na urządzen</w:t>
      </w:r>
      <w:r w:rsidR="005C7983">
        <w:t>iach o różnej wielkości ekranu.</w:t>
      </w:r>
      <w:r w:rsidR="00A55801">
        <w:t xml:space="preserve"> Autorzy</w:t>
      </w:r>
      <w:r w:rsidR="00AF412F">
        <w:t xml:space="preserve"> niniejszego opracowania</w:t>
      </w:r>
      <w:r w:rsidR="00A55801">
        <w:t xml:space="preserve"> starali się dobrać wielkość elementów interfejsu tak, aby </w:t>
      </w:r>
      <w:r w:rsidR="00312EDB">
        <w:t>był on ergonomiczny i użyteczny zarówno na ekranach telefonów komórkowych, laptopach i komputerach stacjonarnych.</w:t>
      </w:r>
      <w:r w:rsidR="00764649">
        <w:t xml:space="preserve"> Istotnym był także dobór odpowiednich kolorów a przede wszystkim zapewnienie kontrastu pomiędzy tekstem a tłem poszczególnych elementów.</w:t>
      </w:r>
    </w:p>
    <w:p w14:paraId="5D9F7881" w14:textId="14C50759" w:rsidR="00EC4B27" w:rsidRDefault="000868F1" w:rsidP="000868F1">
      <w:pPr>
        <w:pStyle w:val="Nagwek2"/>
      </w:pPr>
      <w:bookmarkStart w:id="42" w:name="_Ref94830808"/>
      <w:bookmarkStart w:id="43" w:name="_Toc94878500"/>
      <w:r>
        <w:t>Analiza wymagań</w:t>
      </w:r>
      <w:bookmarkEnd w:id="42"/>
      <w:bookmarkEnd w:id="43"/>
    </w:p>
    <w:p w14:paraId="42205A5B" w14:textId="55D581D0" w:rsidR="00FD39C2" w:rsidRDefault="00FD39C2" w:rsidP="00FD39C2">
      <w:pPr>
        <w:pStyle w:val="Nagwek3"/>
      </w:pPr>
      <w:bookmarkStart w:id="44" w:name="_Toc94878501"/>
      <w:r>
        <w:t>Statyczne elementy aplikacji</w:t>
      </w:r>
      <w:bookmarkEnd w:id="44"/>
    </w:p>
    <w:p w14:paraId="35471714" w14:textId="5BFD1644" w:rsidR="004B2A24" w:rsidRDefault="004B2A24" w:rsidP="00E028F4">
      <w:r>
        <w:t>Strona główna – użytkownik</w:t>
      </w:r>
      <w:r w:rsidR="002E46B9">
        <w:t xml:space="preserve"> powinien</w:t>
      </w:r>
      <w:r>
        <w:t xml:space="preserve"> </w:t>
      </w:r>
      <w:r w:rsidR="0003573C">
        <w:t>mieć</w:t>
      </w:r>
      <w:r>
        <w:t xml:space="preserve"> możliwość bezpośredniego przejścia do formularza rezerwacji wizyty stomatologicznej, może też się zalogować lub przejść do jednej z sekcji opisanych poniżej. Bardzo istotnym elementem</w:t>
      </w:r>
      <w:r w:rsidR="009A2D85">
        <w:t xml:space="preserve"> obecnym na wielu</w:t>
      </w:r>
      <w:r>
        <w:t xml:space="preserve"> </w:t>
      </w:r>
      <w:r w:rsidR="009A2D85">
        <w:t>stronach głównych</w:t>
      </w:r>
      <w:r>
        <w:t xml:space="preserve"> jest też poziomy pasek znajdujący się u szczytu strony. Zawiera on podstawowe informacje takie jak numer telefonu do rejestracji oraz adres pod któr</w:t>
      </w:r>
      <w:r w:rsidR="00095E11">
        <w:t>ym znajduje się gabinet kliniki</w:t>
      </w:r>
      <w:r w:rsidR="007704F0">
        <w:t>.</w:t>
      </w:r>
    </w:p>
    <w:p w14:paraId="18C96FD1" w14:textId="452959A6" w:rsidR="007716CC" w:rsidRDefault="004B2A24" w:rsidP="00336E68">
      <w:r>
        <w:t>Sekcja „o nas”</w:t>
      </w:r>
      <w:r w:rsidR="005B714B">
        <w:t xml:space="preserve"> – internauta </w:t>
      </w:r>
      <w:r w:rsidR="00560D46">
        <w:t>powinien mieć</w:t>
      </w:r>
      <w:r w:rsidR="005B714B">
        <w:t xml:space="preserve"> dostęp do podstawowych informacji na temat placówki medycznej</w:t>
      </w:r>
      <w:r w:rsidR="001275F6">
        <w:t xml:space="preserve">. Część </w:t>
      </w:r>
      <w:r w:rsidR="007716CC">
        <w:t>ta podzielona</w:t>
      </w:r>
      <w:r w:rsidR="005157FF">
        <w:t xml:space="preserve"> zostanie docelowo</w:t>
      </w:r>
      <w:r w:rsidR="007716CC">
        <w:t xml:space="preserve"> na 3 panele:</w:t>
      </w:r>
    </w:p>
    <w:p w14:paraId="1BD80601" w14:textId="65F433AC" w:rsidR="001275F6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1275F6">
        <w:t xml:space="preserve">ierwszy </w:t>
      </w:r>
      <w:r w:rsidR="00960BED">
        <w:t>zawierać będzie</w:t>
      </w:r>
      <w:r w:rsidR="001275F6">
        <w:t xml:space="preserve"> w większości elementy tekstowe, służące także optymalizację strony internetowej</w:t>
      </w:r>
      <w:r w:rsidR="00134365">
        <w:t xml:space="preserve"> dla wyszukiwarek internetowych</w:t>
      </w:r>
      <w:r>
        <w:t>,</w:t>
      </w:r>
    </w:p>
    <w:p w14:paraId="4143FED7" w14:textId="3A52F94F" w:rsidR="000A111B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E557C9">
        <w:t>anel „</w:t>
      </w:r>
      <w:r w:rsidR="005D295A">
        <w:t>Nasz zespół</w:t>
      </w:r>
      <w:r w:rsidR="00E557C9">
        <w:t xml:space="preserve">” </w:t>
      </w:r>
      <w:r w:rsidR="00DF0491">
        <w:t>powinien przedstawiać</w:t>
      </w:r>
      <w:r w:rsidR="00CD5AE8">
        <w:t xml:space="preserve"> poszczególnych specjalistów oferujących swe usługi w placówce medycznej </w:t>
      </w:r>
      <w:r w:rsidR="003C654C">
        <w:t>oraz podstawowe i</w:t>
      </w:r>
      <w:r>
        <w:t>nformacje o nich,</w:t>
      </w:r>
    </w:p>
    <w:p w14:paraId="2540E8E6" w14:textId="60EEB71F" w:rsidR="00064510" w:rsidRDefault="00CF0C03" w:rsidP="00C65967">
      <w:pPr>
        <w:pStyle w:val="Akapitzlist"/>
        <w:numPr>
          <w:ilvl w:val="0"/>
          <w:numId w:val="19"/>
        </w:numPr>
      </w:pPr>
      <w:r>
        <w:t>d</w:t>
      </w:r>
      <w:r w:rsidR="008A2D95">
        <w:t>ział o nazwie „</w:t>
      </w:r>
      <w:r w:rsidR="007A7FC0">
        <w:t>G</w:t>
      </w:r>
      <w:r w:rsidR="008A2D95">
        <w:t>abinet”</w:t>
      </w:r>
      <w:r w:rsidR="00512D92">
        <w:t xml:space="preserve"> </w:t>
      </w:r>
      <w:r w:rsidR="005E4C8E">
        <w:t>będzie zawierał</w:t>
      </w:r>
      <w:r w:rsidR="00512D92">
        <w:t xml:space="preserve"> galerię zdjęć przedstawiających przyrządy oraz pomieszczenia placówki medycznej, która korzystałaby z zapro</w:t>
      </w:r>
      <w:r w:rsidR="00FD060E">
        <w:t>je</w:t>
      </w:r>
      <w:r w:rsidR="00336E68">
        <w:t>ktowanej witryny internetowej.</w:t>
      </w:r>
    </w:p>
    <w:p w14:paraId="49BA1DE6" w14:textId="040312E8" w:rsidR="007C5431" w:rsidRDefault="00FB2D47" w:rsidP="00336E68">
      <w:r>
        <w:t>Sekcja „oferta”</w:t>
      </w:r>
      <w:r w:rsidR="00005CF6">
        <w:t xml:space="preserve"> </w:t>
      </w:r>
      <w:r w:rsidR="00E61BBD">
        <w:t>bę</w:t>
      </w:r>
      <w:r w:rsidR="006B7771">
        <w:t>dzie docelowo</w:t>
      </w:r>
      <w:r w:rsidR="000F5FD2">
        <w:t xml:space="preserve"> przedstawiać</w:t>
      </w:r>
      <w:r w:rsidR="00005CF6">
        <w:t xml:space="preserve"> użytkownikowi </w:t>
      </w:r>
      <w:r w:rsidR="00F42093">
        <w:t>rodzaj badań oraz usług świadczonych przez gabinet stomatologiczny.</w:t>
      </w:r>
      <w:r w:rsidR="00FA4F08">
        <w:t xml:space="preserve"> </w:t>
      </w:r>
      <w:r w:rsidR="00903D3A">
        <w:t>W celu zapewnienia</w:t>
      </w:r>
      <w:r w:rsidR="003738CD">
        <w:t xml:space="preserve"> odpowiedniej</w:t>
      </w:r>
      <w:r w:rsidR="00903D3A">
        <w:t xml:space="preserve"> przejrzystości interfejsu, </w:t>
      </w:r>
      <w:r w:rsidR="007A17B6">
        <w:t>należałoby pogrupować poszczególne usługi według specjalizacji stomatologicznych</w:t>
      </w:r>
      <w:r w:rsidR="0041249D">
        <w:t>,</w:t>
      </w:r>
      <w:r w:rsidR="007A17B6">
        <w:t xml:space="preserve"> w zakresie których są wykonywane.</w:t>
      </w:r>
    </w:p>
    <w:p w14:paraId="097A619F" w14:textId="6D1C4B79" w:rsidR="004B2A24" w:rsidRDefault="004B2A24" w:rsidP="00E028F4">
      <w:r>
        <w:t>Sekcja „cennik”</w:t>
      </w:r>
      <w:r w:rsidR="00B814EC">
        <w:t xml:space="preserve"> powinna przedstawiać nazwy p</w:t>
      </w:r>
      <w:r w:rsidR="00594B9C">
        <w:t xml:space="preserve">oszczególnych zabiegów wraz z ich ceną. Jawne podanie cen za poszczególne usługi </w:t>
      </w:r>
      <w:r w:rsidR="006129A1">
        <w:t>ma na celu zapewnienie potencjalnym klientom podstawowych informacji o kosztach leczenia, tak aby nie musieli oni w tym celu kontaktować się z rejestracją przychodni.</w:t>
      </w:r>
    </w:p>
    <w:p w14:paraId="36FFC42A" w14:textId="4A73105F" w:rsidR="004B2A24" w:rsidRDefault="004B2A24" w:rsidP="00E028F4">
      <w:r>
        <w:lastRenderedPageBreak/>
        <w:t>Sekcja „kontakt”</w:t>
      </w:r>
      <w:r w:rsidR="00012E15">
        <w:t xml:space="preserve"> </w:t>
      </w:r>
      <w:r w:rsidR="00592324">
        <w:t xml:space="preserve"> </w:t>
      </w:r>
      <w:r w:rsidR="006B7771">
        <w:t>będzie</w:t>
      </w:r>
      <w:r w:rsidR="00592324">
        <w:t xml:space="preserve"> w przejrzysty sposób dostarczać informacji na temat godzin otwarcia placówki, adresu pod którym przychodnia świadczy swoje usługi, a także dane kontaktowe takie jak e-mail, numer telefonu komórkowego lub domowego. Dodatkowo dobrym rozwiązaniem jest umieszczenie w tej sekcji także formularza kontaktowego.</w:t>
      </w:r>
    </w:p>
    <w:p w14:paraId="0C00C2B1" w14:textId="13E6F245" w:rsidR="002E1E24" w:rsidRDefault="002E1E24" w:rsidP="002E1E24">
      <w:pPr>
        <w:pStyle w:val="Nagwek3"/>
      </w:pPr>
      <w:bookmarkStart w:id="45" w:name="_Toc94878502"/>
      <w:r>
        <w:t>Panel lekarza</w:t>
      </w:r>
      <w:bookmarkEnd w:id="45"/>
    </w:p>
    <w:p w14:paraId="1DB72F9F" w14:textId="05BCAC90" w:rsidR="006235F1" w:rsidRDefault="006235F1" w:rsidP="006235F1">
      <w:r>
        <w:t>Dostępny po zalogowaniu przez stomatologa panel użytkownika powinie</w:t>
      </w:r>
      <w:r w:rsidR="00EF5BD9">
        <w:t>n zawierać następujące elementy.</w:t>
      </w:r>
    </w:p>
    <w:p w14:paraId="1D1CE8AB" w14:textId="67C883D4" w:rsidR="006235F1" w:rsidRDefault="00D74AD2" w:rsidP="00AC617A">
      <w:pPr>
        <w:pStyle w:val="Akapitzlist"/>
        <w:numPr>
          <w:ilvl w:val="0"/>
          <w:numId w:val="20"/>
        </w:numPr>
      </w:pPr>
      <w:r>
        <w:t>Grafik – w formie graficznego kalendarza, z którego stomat</w:t>
      </w:r>
      <w:r w:rsidR="00FC7982">
        <w:t>olog może wybrać konkretną datę, po czym na ekranie pojawi się lista wizyt zaplanowana na ten konkretny dzień.</w:t>
      </w:r>
      <w:r w:rsidR="003310AD">
        <w:t xml:space="preserve"> Z wyświetlonej listy przyszłych wizyt lekarz może wybrać dowolną i przenieść ją do archiwum (wizyt przeszłych) lub </w:t>
      </w:r>
      <w:r w:rsidR="00347D45">
        <w:t>całkowicie usunąć wizytę z systemu.</w:t>
      </w:r>
    </w:p>
    <w:p w14:paraId="1276564D" w14:textId="77DD83E5" w:rsidR="00695281" w:rsidRDefault="00695281" w:rsidP="00AC617A">
      <w:pPr>
        <w:pStyle w:val="Akapitzlist"/>
        <w:numPr>
          <w:ilvl w:val="0"/>
          <w:numId w:val="20"/>
        </w:numPr>
      </w:pPr>
      <w:r>
        <w:t>Historia wizyt – sekcja w której w formie listy (z możliwością sortowania według daty, godziny i rodzaju usługi) przechowywane są wizyty oznaczone jako zarchiwizowane. Lekarz powinien mieć możliwość</w:t>
      </w:r>
      <w:r w:rsidR="00165A71">
        <w:t xml:space="preserve"> usunąć taką wizytę lub przywrócić ją do wizyt bieżących.</w:t>
      </w:r>
    </w:p>
    <w:p w14:paraId="2BA9B2DB" w14:textId="13AAC1D8" w:rsidR="00DD2ED4" w:rsidRPr="006235F1" w:rsidRDefault="00DD2ED4" w:rsidP="00AC617A">
      <w:pPr>
        <w:pStyle w:val="Akapitzlist"/>
        <w:numPr>
          <w:ilvl w:val="0"/>
          <w:numId w:val="20"/>
        </w:numPr>
      </w:pPr>
      <w:r>
        <w:t xml:space="preserve">Ustawienia – </w:t>
      </w:r>
      <w:r w:rsidR="003947CF">
        <w:t>panel w którym lekarz ma możliwość zmiany swoich danych takich jak numer telefonu kontaktowego, adresu e-mail, a nawet hasła po pod</w:t>
      </w:r>
      <w:r w:rsidR="00DB2AF3">
        <w:t xml:space="preserve">aniu swojego poprzedniego </w:t>
      </w:r>
      <w:r w:rsidR="00697D12">
        <w:t>hasła</w:t>
      </w:r>
      <w:r w:rsidR="00DB2AF3">
        <w:t xml:space="preserve"> dostępu do systemu.</w:t>
      </w:r>
    </w:p>
    <w:p w14:paraId="29FDCFE4" w14:textId="77777777" w:rsidR="002E1E24" w:rsidRDefault="002E1E24" w:rsidP="002E1E24">
      <w:pPr>
        <w:pStyle w:val="Nagwek3"/>
      </w:pPr>
      <w:bookmarkStart w:id="46" w:name="_Toc94878503"/>
      <w:r>
        <w:t>Panel pacjenta</w:t>
      </w:r>
      <w:bookmarkEnd w:id="46"/>
    </w:p>
    <w:p w14:paraId="628B5972" w14:textId="695FA63D" w:rsidR="00961A87" w:rsidRDefault="00226809" w:rsidP="00961A87">
      <w:r>
        <w:t>Użytkownik zalogowany w systemie jako pacjent, powinien mieć możliwość zarezerwowania wizyty</w:t>
      </w:r>
      <w:r w:rsidR="002752EE">
        <w:t xml:space="preserve"> na konkretny zabieg</w:t>
      </w:r>
      <w:r>
        <w:t xml:space="preserve"> bez konieczności powtórnego wprowadzania swoich danych. </w:t>
      </w:r>
      <w:r w:rsidR="004A5069">
        <w:t>W takim wypadku d</w:t>
      </w:r>
      <w:r>
        <w:t xml:space="preserve">ane potrzebne do </w:t>
      </w:r>
      <w:r w:rsidR="008A6686">
        <w:t>utworzenia wizyty</w:t>
      </w:r>
      <w:r w:rsidR="0006546F">
        <w:t xml:space="preserve"> </w:t>
      </w:r>
      <w:r>
        <w:t>pow</w:t>
      </w:r>
      <w:r w:rsidR="00CC7488">
        <w:t>i</w:t>
      </w:r>
      <w:r w:rsidR="004E4AE1">
        <w:t xml:space="preserve">nny być pobierane z </w:t>
      </w:r>
      <w:r w:rsidR="008A6686">
        <w:t>bazy danych.</w:t>
      </w:r>
    </w:p>
    <w:p w14:paraId="64B75C5F" w14:textId="6094D759" w:rsidR="002752EE" w:rsidRDefault="00AC79CE" w:rsidP="00961A87">
      <w:r>
        <w:t>Istotne jest także zapewnienie pacjentowi dostępu do informacji na temat jego aktualnych (nadchodzących) wizyt oraz do zabiegów ubiegłych (zarchiwizowanych). W sekcji „aktualne wizyty” pacjent ma możliwość usunięcia danej wizyty</w:t>
      </w:r>
      <w:r w:rsidR="00E2022E">
        <w:t>.</w:t>
      </w:r>
    </w:p>
    <w:p w14:paraId="1D95CFCA" w14:textId="4A4ADECE" w:rsidR="003E288B" w:rsidRPr="00961A87" w:rsidRDefault="00EE24C5" w:rsidP="00961A87">
      <w:r>
        <w:t xml:space="preserve">Każdy kuracjusz powinien także mieć możliwość zmiany swoich danych osobowych oraz </w:t>
      </w:r>
      <w:r w:rsidR="005E6531">
        <w:t>zmiany hasła dostępu do systemu po uprzedniej weryfikacji hasła poprzedniego.</w:t>
      </w:r>
      <w:r w:rsidR="005F4662">
        <w:t xml:space="preserve"> W tej sekcji powinna znajdować się także najbliższa nadchodząca wizyta, zamówiona przez pacjenta.</w:t>
      </w:r>
    </w:p>
    <w:p w14:paraId="5ED84EDB" w14:textId="7EC3F754" w:rsidR="002E1E24" w:rsidRDefault="002E1E24" w:rsidP="002E1E24">
      <w:pPr>
        <w:pStyle w:val="Nagwek3"/>
      </w:pPr>
      <w:bookmarkStart w:id="47" w:name="_Toc94878504"/>
      <w:r>
        <w:t>Panel administratora</w:t>
      </w:r>
      <w:bookmarkEnd w:id="47"/>
    </w:p>
    <w:p w14:paraId="6C0CC1AD" w14:textId="3F12D3C2" w:rsidR="00D62E43" w:rsidRDefault="00D4034E" w:rsidP="00A204EB">
      <w:r>
        <w:t xml:space="preserve">Konto z uprawnieniami administratora projektowanego systemu powinno być obsługiwane przez osobę lub osoby pracujące </w:t>
      </w:r>
      <w:r w:rsidR="002C0159">
        <w:t xml:space="preserve">na </w:t>
      </w:r>
      <w:r w:rsidR="000E040D">
        <w:t>recepcji.</w:t>
      </w:r>
      <w:r w:rsidR="00022A4A">
        <w:t xml:space="preserve"> </w:t>
      </w:r>
      <w:r w:rsidR="00F153B6">
        <w:t xml:space="preserve">Z poziomu </w:t>
      </w:r>
      <w:r w:rsidR="00DD6FA2">
        <w:t>tego panelu</w:t>
      </w:r>
      <w:r w:rsidR="00F153B6">
        <w:t xml:space="preserve"> możliwe </w:t>
      </w:r>
      <w:r w:rsidR="001927B3">
        <w:t>byłoby</w:t>
      </w:r>
      <w:r w:rsidR="00F153B6">
        <w:t xml:space="preserve"> tworzenie wizyt stomatologicznych dla zarejestrowanych oraz niezarejestrowanych </w:t>
      </w:r>
      <w:r w:rsidR="00F153B6">
        <w:lastRenderedPageBreak/>
        <w:t>użytkowników witryny internetowej.</w:t>
      </w:r>
      <w:r w:rsidR="001C1F43">
        <w:t xml:space="preserve"> </w:t>
      </w:r>
      <w:r w:rsidR="00981FDE">
        <w:t xml:space="preserve">Poprzez takie zaprojektowanie systemu wszystkie </w:t>
      </w:r>
      <w:r w:rsidR="007D544D">
        <w:t>wyżyty</w:t>
      </w:r>
      <w:r w:rsidR="00981FDE">
        <w:t xml:space="preserve"> odbywające się w klinice </w:t>
      </w:r>
      <w:r w:rsidR="007D544D">
        <w:t>byłby by</w:t>
      </w:r>
      <w:r w:rsidR="002053BC">
        <w:t xml:space="preserve"> zawarte w bazie danych (nawet te rejestrowane drogą telefoniczną).</w:t>
      </w:r>
      <w:r w:rsidR="003A7C2E">
        <w:t xml:space="preserve"> </w:t>
      </w:r>
    </w:p>
    <w:p w14:paraId="1769ADDD" w14:textId="1B8EFAB2" w:rsidR="00510FA0" w:rsidRDefault="00510FA0" w:rsidP="00A204EB">
      <w:r>
        <w:t xml:space="preserve">Kolejną funkcjonalnością modułu </w:t>
      </w:r>
      <w:r w:rsidR="009745CF">
        <w:t>omawianego w bieżącym podrozdziale</w:t>
      </w:r>
      <w:r>
        <w:t xml:space="preserve"> jest wgląd we wszystkie wizyty, zarówno przyszłe jak i zarchiwizowane, </w:t>
      </w:r>
      <w:r w:rsidR="003E0E22">
        <w:t>odbywające</w:t>
      </w:r>
      <w:r>
        <w:t xml:space="preserve"> się w przychodni stomatologicznej.</w:t>
      </w:r>
      <w:r w:rsidR="00460093">
        <w:t xml:space="preserve"> </w:t>
      </w:r>
      <w:r w:rsidR="00282DF4">
        <w:t>Administrator powinien mieć także możliwość zmiany statusu wizyty oraz ewentualnego usunięcia jej z systemu.</w:t>
      </w:r>
    </w:p>
    <w:p w14:paraId="7DFD12FE" w14:textId="68E2F508" w:rsidR="00336B5C" w:rsidRDefault="00692971" w:rsidP="00A204EB">
      <w:r>
        <w:t xml:space="preserve">Rejestrator lub rejestratorka </w:t>
      </w:r>
      <w:r w:rsidR="00236DF1">
        <w:t xml:space="preserve">medyczna mająca dostęp do </w:t>
      </w:r>
      <w:r w:rsidR="00B9399A">
        <w:t>modułu</w:t>
      </w:r>
      <w:r w:rsidR="00236DF1">
        <w:t xml:space="preserve"> administratora będzie także odpowiedzialna za tworzenie kont</w:t>
      </w:r>
      <w:r w:rsidR="00D67A60">
        <w:t xml:space="preserve"> </w:t>
      </w:r>
      <w:r w:rsidR="007806BB">
        <w:t xml:space="preserve">stomatologom </w:t>
      </w:r>
      <w:r w:rsidR="00EC5CBC">
        <w:t xml:space="preserve">oraz ustalanie </w:t>
      </w:r>
      <w:r w:rsidR="000C55C6">
        <w:t>każdemu z nich</w:t>
      </w:r>
      <w:r w:rsidR="00EC5CBC">
        <w:t xml:space="preserve"> godzin przyjęć w gabinetach.</w:t>
      </w:r>
      <w:r w:rsidR="00260B99">
        <w:t xml:space="preserve"> </w:t>
      </w:r>
      <w:r w:rsidR="0099773F">
        <w:t>Taki sposób funkcjonowania systemu odcią</w:t>
      </w:r>
      <w:r w:rsidR="00CE000B">
        <w:t>ży lekarzy specjalistów z</w:t>
      </w:r>
      <w:r w:rsidR="0099773F">
        <w:t xml:space="preserve"> obowiązku zarządzania swoim grafikiem i pozwoli im w całości skupić się na wykonywanej pracy.</w:t>
      </w:r>
    </w:p>
    <w:p w14:paraId="39101CC9" w14:textId="439381A8" w:rsidR="002507C8" w:rsidRPr="00D62E43" w:rsidRDefault="002507C8" w:rsidP="00A204EB">
      <w:r>
        <w:t>Dodatkowo w przypadku ewentualnego poszerzenia</w:t>
      </w:r>
      <w:r w:rsidR="00AA13D2">
        <w:t xml:space="preserve"> lub zawężenia</w:t>
      </w:r>
      <w:r>
        <w:t xml:space="preserve"> zakresu usług </w:t>
      </w:r>
      <w:r w:rsidR="00AA13D2">
        <w:t xml:space="preserve">świadczonych przez </w:t>
      </w:r>
      <w:r>
        <w:t>przychodni</w:t>
      </w:r>
      <w:r w:rsidR="00AA13D2">
        <w:t xml:space="preserve">ę stomatologiczną </w:t>
      </w:r>
      <w:r w:rsidR="001F748B">
        <w:t>należałoby zapewnić także możliwość zarządzania usługami dostępnymi dla pacjentów korzystających z systemu.</w:t>
      </w:r>
    </w:p>
    <w:p w14:paraId="78BAFD8F" w14:textId="782474E6" w:rsidR="00F34EE5" w:rsidRDefault="00F34EE5" w:rsidP="00F34EE5">
      <w:pPr>
        <w:pStyle w:val="Nagwek2"/>
      </w:pPr>
      <w:bookmarkStart w:id="48" w:name="_Toc94878505"/>
      <w:r>
        <w:t>Projekt struktury bazy danych</w:t>
      </w:r>
      <w:bookmarkEnd w:id="48"/>
    </w:p>
    <w:p w14:paraId="6556B255" w14:textId="77777777" w:rsidR="00077BA6" w:rsidRDefault="00B8786D" w:rsidP="00B8786D">
      <w:r>
        <w:t xml:space="preserve">Zastosowana baza danych w projekcie systemu będącego przedmiotem niniejszego opracowania </w:t>
      </w:r>
      <w:r w:rsidR="00136830">
        <w:t>oparta jest na modelu obiektowym</w:t>
      </w:r>
      <w:r w:rsidR="00333008">
        <w:t>,</w:t>
      </w:r>
      <w:r w:rsidR="00136830">
        <w:t xml:space="preserve"> a nie relacyjnym. </w:t>
      </w:r>
      <w:r w:rsidR="00C75DFF">
        <w:t xml:space="preserve">Wobec tego </w:t>
      </w:r>
      <w:r w:rsidR="007676E5">
        <w:t xml:space="preserve">w strukturze bazodanowej brak tabel i powiązań między nimi. Zamiast tego w bazie danych znajdują się </w:t>
      </w:r>
      <w:r w:rsidR="00F96B95">
        <w:t>kolekcje, które przechowują dokumenty (obiekty) reprezentujące odpowiednie elementy systemu.</w:t>
      </w:r>
    </w:p>
    <w:p w14:paraId="0153CE42" w14:textId="2438B638" w:rsidR="00531DFF" w:rsidRDefault="00F60BE1" w:rsidP="00B8786D">
      <w:r>
        <w:t>Na poniższym rysunku</w:t>
      </w:r>
      <w:r w:rsidR="00FF75B5">
        <w:t xml:space="preserve"> poniżej</w:t>
      </w:r>
      <w:r>
        <w:t xml:space="preserve"> (</w:t>
      </w:r>
      <w:r w:rsidR="00705455">
        <w:fldChar w:fldCharType="begin"/>
      </w:r>
      <w:r w:rsidR="00705455">
        <w:instrText xml:space="preserve"> REF _Ref94731965 \h </w:instrText>
      </w:r>
      <w:r w:rsidR="00705455">
        <w:fldChar w:fldCharType="separate"/>
      </w:r>
      <w:r w:rsidR="00705455">
        <w:t xml:space="preserve">Rys. </w:t>
      </w:r>
      <w:r w:rsidR="00705455">
        <w:rPr>
          <w:noProof/>
        </w:rPr>
        <w:t>5</w:t>
      </w:r>
      <w:r w:rsidR="00705455">
        <w:t>.</w:t>
      </w:r>
      <w:r w:rsidR="00705455">
        <w:rPr>
          <w:noProof/>
        </w:rPr>
        <w:t>2</w:t>
      </w:r>
      <w:r w:rsidR="00705455">
        <w:fldChar w:fldCharType="end"/>
      </w:r>
      <w:r w:rsidR="00705455">
        <w:t>.</w:t>
      </w:r>
      <w:r>
        <w:t xml:space="preserve">) przedstawiony został </w:t>
      </w:r>
      <w:r w:rsidR="000048DB">
        <w:t xml:space="preserve">system </w:t>
      </w:r>
      <w:r w:rsidR="003126DE">
        <w:t>zarządzania bazą danych o nazwie MongoDB Atlas.</w:t>
      </w:r>
      <w:r w:rsidR="00705455">
        <w:t xml:space="preserve"> </w:t>
      </w:r>
      <w:r w:rsidR="00D25D39">
        <w:t xml:space="preserve">Jest to </w:t>
      </w:r>
      <w:r w:rsidR="00F71949">
        <w:t>rozbudowane narzędzie</w:t>
      </w:r>
      <w:r w:rsidR="00D25D39">
        <w:t xml:space="preserve"> </w:t>
      </w:r>
      <w:r w:rsidR="00DA439B">
        <w:t xml:space="preserve">oparte na </w:t>
      </w:r>
      <w:r w:rsidR="00D25D39">
        <w:t>technologii chmurowej</w:t>
      </w:r>
      <w:r w:rsidR="00F71949">
        <w:t xml:space="preserve">, które </w:t>
      </w:r>
      <w:r w:rsidR="00EB060D">
        <w:t xml:space="preserve">pozwala programistom </w:t>
      </w:r>
      <w:r w:rsidR="00403039">
        <w:t>w pełni zarządzać obiektową</w:t>
      </w:r>
      <w:r w:rsidR="009C56D0">
        <w:t xml:space="preserve"> bazą danych jaką jest MongoDB.</w:t>
      </w:r>
      <w:r w:rsidR="001A4CA7">
        <w:t xml:space="preserve"> Autorzy niniejszego opracowania zdecydowali się na użycie dokładnie </w:t>
      </w:r>
      <w:r w:rsidR="009F6700">
        <w:t>tej technologii ze względu na</w:t>
      </w:r>
      <w:r w:rsidR="001E6604">
        <w:t xml:space="preserve"> przejrzystość graficznego interfejsu użytkownika.</w:t>
      </w:r>
    </w:p>
    <w:p w14:paraId="6C643928" w14:textId="77777777" w:rsidR="00D85B6E" w:rsidRDefault="00531DFF" w:rsidP="00D85B6E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E339144" wp14:editId="283D7FC0">
            <wp:extent cx="5760085" cy="267611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FD66" w14:textId="0D3D6C7D" w:rsidR="00D5489F" w:rsidRPr="00D5489F" w:rsidRDefault="00D85B6E" w:rsidP="00CC1509">
      <w:pPr>
        <w:pStyle w:val="Legenda"/>
      </w:pPr>
      <w:bookmarkStart w:id="49" w:name="_Ref94731965"/>
      <w:bookmarkStart w:id="50" w:name="_Ref94731960"/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3</w:t>
        </w:r>
      </w:fldSimple>
      <w:bookmarkEnd w:id="49"/>
      <w:r w:rsidR="00E22177">
        <w:t>.</w:t>
      </w:r>
      <w:bookmarkEnd w:id="50"/>
      <w:r w:rsidR="00926FB3">
        <w:t>Zdjęcie ekranu przedstawiające główny panel systemu</w:t>
      </w:r>
      <w:r w:rsidR="00B44394">
        <w:t xml:space="preserve"> zarządzania bazą danych</w:t>
      </w:r>
      <w:r w:rsidR="00926FB3">
        <w:t xml:space="preserve"> MongoDB Atlas</w:t>
      </w:r>
    </w:p>
    <w:p w14:paraId="635500D2" w14:textId="4BC057CA" w:rsidR="003A2822" w:rsidRDefault="003A2822" w:rsidP="003A2822">
      <w:pPr>
        <w:pStyle w:val="Nagwek3"/>
      </w:pPr>
      <w:bookmarkStart w:id="51" w:name="_Toc94878506"/>
      <w:r>
        <w:t>Struktura bazy danych</w:t>
      </w:r>
      <w:bookmarkEnd w:id="51"/>
    </w:p>
    <w:p w14:paraId="4E3C3E09" w14:textId="1B82633B" w:rsidR="00C52A59" w:rsidRDefault="00C52A59" w:rsidP="00C52A59">
      <w:r>
        <w:t>Jak już wymieniono wcześniej, struktura obiektowej bazy danych opiera się na kolekcjach (zbiorach) obiektów</w:t>
      </w:r>
      <w:r w:rsidR="004C3A4B">
        <w:t>.</w:t>
      </w:r>
      <w:r w:rsidR="0046193A">
        <w:t xml:space="preserve"> Każdy zbiór ma za zadanie przechowywać obiekty</w:t>
      </w:r>
      <w:r w:rsidR="006E74BD">
        <w:t xml:space="preserve"> (nazywane też dokumentami)</w:t>
      </w:r>
      <w:r w:rsidR="0046193A">
        <w:t xml:space="preserve"> o tożsamej charakterystyce</w:t>
      </w:r>
      <w:r w:rsidR="00C06CAF">
        <w:t xml:space="preserve"> i właściwościach</w:t>
      </w:r>
      <w:r w:rsidR="007E72A0">
        <w:t xml:space="preserve"> </w:t>
      </w:r>
      <w:r w:rsidR="00BE1F2A">
        <w:t>prze</w:t>
      </w:r>
      <w:r w:rsidR="007E72A0">
        <w:t xml:space="preserve">chowywanych </w:t>
      </w:r>
      <w:r w:rsidR="006F3494">
        <w:t>w formacie JSON</w:t>
      </w:r>
      <w:r w:rsidR="00C304E2">
        <w:t xml:space="preserve"> (ang. </w:t>
      </w:r>
      <w:r w:rsidR="00C304E2" w:rsidRPr="00C304E2">
        <w:rPr>
          <w:i/>
        </w:rPr>
        <w:t xml:space="preserve">JavaScript Object </w:t>
      </w:r>
      <w:proofErr w:type="spellStart"/>
      <w:r w:rsidR="00C304E2" w:rsidRPr="00C304E2">
        <w:rPr>
          <w:i/>
        </w:rPr>
        <w:t>Notation</w:t>
      </w:r>
      <w:proofErr w:type="spellEnd"/>
      <w:r w:rsidR="00C304E2">
        <w:t>)</w:t>
      </w:r>
      <w:r w:rsidR="001523D6">
        <w:t>.</w:t>
      </w:r>
      <w:r w:rsidR="007A0659">
        <w:t xml:space="preserve"> </w:t>
      </w:r>
      <w:r w:rsidR="00441861">
        <w:t>W projektowanej aplikacji internetowej przewidziano 6 rodzajów obiektó</w:t>
      </w:r>
      <w:r w:rsidR="007E4DA5">
        <w:t>w, wobec czego w bazie</w:t>
      </w:r>
      <w:r w:rsidR="00E9720C">
        <w:t xml:space="preserve"> danych znajduje</w:t>
      </w:r>
      <w:r w:rsidR="00836B8A">
        <w:t xml:space="preserve"> się 6 kole</w:t>
      </w:r>
      <w:r w:rsidR="003F39FE">
        <w:t>kcji opisanych w kolejnych akapitach.</w:t>
      </w:r>
    </w:p>
    <w:p w14:paraId="3046CADC" w14:textId="50577D0F" w:rsidR="009A6D41" w:rsidRDefault="00282A2D" w:rsidP="00BE2C28">
      <w:r>
        <w:t>„</w:t>
      </w:r>
      <w:proofErr w:type="spellStart"/>
      <w:r w:rsidR="00210331">
        <w:t>D</w:t>
      </w:r>
      <w:r w:rsidR="009A6D41">
        <w:t>octors</w:t>
      </w:r>
      <w:proofErr w:type="spellEnd"/>
      <w:r>
        <w:t>”</w:t>
      </w:r>
      <w:r w:rsidR="009C3BE5">
        <w:t xml:space="preserve"> – zbiór obiektów, które reprezentują </w:t>
      </w:r>
      <w:r w:rsidR="001523D6">
        <w:t>dyspozycyjność daneg</w:t>
      </w:r>
      <w:r w:rsidR="00CD3DF3">
        <w:t>o stomatologa. Przechowują unikalny identyfikator lekarza, jego specjalizacji oraz godziny pracy w których wykonuje on zabiegi.</w:t>
      </w:r>
    </w:p>
    <w:p w14:paraId="7FADF3AE" w14:textId="77777777" w:rsidR="00E41F63" w:rsidRDefault="00F735AE" w:rsidP="00E41F63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F2C3FA1" wp14:editId="17122931">
            <wp:extent cx="4229100" cy="14478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262" t="6640" r="4755" b="19141"/>
                    <a:stretch/>
                  </pic:blipFill>
                  <pic:spPr bwMode="auto">
                    <a:xfrm>
                      <a:off x="0" y="0"/>
                      <a:ext cx="42291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0B223" w14:textId="29011FF6" w:rsidR="00F735AE" w:rsidRDefault="00E41F63" w:rsidP="00E41F63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4</w:t>
        </w:r>
      </w:fldSimple>
      <w:r>
        <w:t>. Reprezentacja przykładowego obiektu kolekcji „</w:t>
      </w:r>
      <w:proofErr w:type="spellStart"/>
      <w:r>
        <w:t>Doctors</w:t>
      </w:r>
      <w:proofErr w:type="spellEnd"/>
      <w:r>
        <w:t>”</w:t>
      </w:r>
    </w:p>
    <w:p w14:paraId="26E13556" w14:textId="492AD79F" w:rsidR="009A6D41" w:rsidRDefault="00282A2D" w:rsidP="00BE2C28">
      <w:r>
        <w:t>„</w:t>
      </w:r>
      <w:proofErr w:type="spellStart"/>
      <w:r w:rsidR="00210331">
        <w:t>R</w:t>
      </w:r>
      <w:r w:rsidR="009A6D41">
        <w:t>oles</w:t>
      </w:r>
      <w:proofErr w:type="spellEnd"/>
      <w:r>
        <w:t>”</w:t>
      </w:r>
      <w:r w:rsidR="00EF3A14">
        <w:t xml:space="preserve"> </w:t>
      </w:r>
      <w:r w:rsidR="00B55585">
        <w:t>–</w:t>
      </w:r>
      <w:r w:rsidR="00EF3A14">
        <w:t xml:space="preserve"> </w:t>
      </w:r>
      <w:r w:rsidR="00B55585">
        <w:t xml:space="preserve">zbiór zwierający dokładnie 3 elementy, które reprezentują </w:t>
      </w:r>
      <w:r w:rsidR="002E551A">
        <w:t>role</w:t>
      </w:r>
      <w:r w:rsidR="006E2FD4">
        <w:t xml:space="preserve"> zdefiniowanych</w:t>
      </w:r>
      <w:r w:rsidR="002E551A">
        <w:t xml:space="preserve"> użytkowników systemu</w:t>
      </w:r>
      <w:r w:rsidR="006E2FD4">
        <w:t xml:space="preserve"> </w:t>
      </w:r>
      <w:r w:rsidR="007C7F5E">
        <w:t>(pacjent, lekarz, administrator).</w:t>
      </w:r>
      <w:r w:rsidR="002D1509">
        <w:t xml:space="preserve"> Obiekty przechowywane w tej kolekcji zawierają unikalny identyfikator oraz nazwę określającą </w:t>
      </w:r>
      <w:r w:rsidR="00256E97">
        <w:t>rolę</w:t>
      </w:r>
      <w:r w:rsidR="00396C4E">
        <w:t>,</w:t>
      </w:r>
      <w:r w:rsidR="00256E97">
        <w:t xml:space="preserve"> a więc i </w:t>
      </w:r>
      <w:r w:rsidR="002D1509">
        <w:t>uprawnienia użytkownika systemie.</w:t>
      </w:r>
    </w:p>
    <w:p w14:paraId="7A957BC8" w14:textId="77777777" w:rsidR="004567B8" w:rsidRDefault="001D3CF8" w:rsidP="004567B8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FC0BF66" wp14:editId="207BB374">
            <wp:extent cx="2621280" cy="3147060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7C3D" w14:textId="4C12101B" w:rsidR="001D3CF8" w:rsidRDefault="004567B8" w:rsidP="004567B8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5</w:t>
        </w:r>
      </w:fldSimple>
      <w:r>
        <w:t>.</w:t>
      </w:r>
      <w:r w:rsidR="004B74BE">
        <w:t xml:space="preserve"> Zawartość kolekcji „</w:t>
      </w:r>
      <w:proofErr w:type="spellStart"/>
      <w:r w:rsidR="004B74BE">
        <w:t>Roles</w:t>
      </w:r>
      <w:proofErr w:type="spellEnd"/>
      <w:r w:rsidR="004B74BE">
        <w:t>”</w:t>
      </w:r>
    </w:p>
    <w:p w14:paraId="2714B0A6" w14:textId="04829893" w:rsidR="009A6D41" w:rsidRDefault="00282A2D" w:rsidP="00BE2C28">
      <w:r>
        <w:t>„</w:t>
      </w:r>
      <w:r w:rsidR="00210331">
        <w:t>S</w:t>
      </w:r>
      <w:r w:rsidR="009A6D41">
        <w:t>ervices</w:t>
      </w:r>
      <w:r>
        <w:t>”</w:t>
      </w:r>
      <w:r w:rsidR="00B40902">
        <w:t xml:space="preserve"> – zbiór obiektów reprezentujących </w:t>
      </w:r>
      <w:r w:rsidR="00B815A7">
        <w:t>poszczególne specjalizacje lekarzy przyjmujących w przychodni.</w:t>
      </w:r>
      <w:r w:rsidR="00E705CD">
        <w:t xml:space="preserve"> Każdy z obiektów posiada unikalny identyfikator, nazwę specjalności, którą przedstawiają, a także tablicę zawierającą konkretne usługi świadczone w ramach danej specjalizacji.</w:t>
      </w:r>
      <w:r w:rsidR="0079167C">
        <w:t xml:space="preserve"> </w:t>
      </w:r>
      <w:r w:rsidR="00D04160">
        <w:t>Usługi te także reprezentowane są przez obiekty, z których każdy posiada iden</w:t>
      </w:r>
      <w:r w:rsidR="00BF0E7C">
        <w:t>tyfikator, nazwę oraz cenę danego świadczenia</w:t>
      </w:r>
      <w:r w:rsidR="00D04160">
        <w:t>.</w:t>
      </w:r>
    </w:p>
    <w:p w14:paraId="7110EAA0" w14:textId="77777777" w:rsidR="00A33816" w:rsidRDefault="002867AB" w:rsidP="00A33816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88A723A" wp14:editId="324CDF08">
            <wp:extent cx="3429000" cy="2971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A5B" w14:textId="76B11805" w:rsidR="002867AB" w:rsidRDefault="00A33816" w:rsidP="00A33816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6</w:t>
        </w:r>
      </w:fldSimple>
      <w:r>
        <w:t>. Reprezentacja przykładowego dokumentu zbioru</w:t>
      </w:r>
      <w:r w:rsidR="00D32013">
        <w:t xml:space="preserve"> „Services”</w:t>
      </w:r>
    </w:p>
    <w:p w14:paraId="00C2B3D2" w14:textId="2B80A464" w:rsidR="009A6D41" w:rsidRDefault="00282A2D" w:rsidP="00BE2C28">
      <w:r>
        <w:t>„</w:t>
      </w:r>
      <w:proofErr w:type="spellStart"/>
      <w:r w:rsidR="000C678B">
        <w:t>U</w:t>
      </w:r>
      <w:r w:rsidR="009A6D41">
        <w:t>sers</w:t>
      </w:r>
      <w:proofErr w:type="spellEnd"/>
      <w:r>
        <w:t>”</w:t>
      </w:r>
      <w:r w:rsidR="00914AF2">
        <w:t xml:space="preserve"> to kolekcja, która przechowuje obiekty k</w:t>
      </w:r>
      <w:r w:rsidR="006237D6">
        <w:t>onkretnych użytkowników systemu.</w:t>
      </w:r>
      <w:r w:rsidR="00CB145A">
        <w:t xml:space="preserve"> Poszczególne dokumenty (bo tak też można nazywać obiekty w zastosowanym systemie bazodanowym) zawierają dane osobowe oraz kontaktowe użytkownika takie jak:</w:t>
      </w:r>
    </w:p>
    <w:p w14:paraId="012F5951" w14:textId="38733E5B" w:rsidR="00CB145A" w:rsidRDefault="004228D1" w:rsidP="003F001F">
      <w:pPr>
        <w:pStyle w:val="Akapitzlist"/>
        <w:numPr>
          <w:ilvl w:val="0"/>
          <w:numId w:val="29"/>
        </w:numPr>
      </w:pPr>
      <w:r>
        <w:t>i</w:t>
      </w:r>
      <w:r w:rsidR="00CB145A">
        <w:t>mi</w:t>
      </w:r>
      <w:r>
        <w:t>ę</w:t>
      </w:r>
      <w:r w:rsidR="00CB145A">
        <w:t>,</w:t>
      </w:r>
    </w:p>
    <w:p w14:paraId="44DB70C1" w14:textId="711EFA7F" w:rsidR="00CB145A" w:rsidRDefault="003F001F" w:rsidP="003F001F">
      <w:pPr>
        <w:pStyle w:val="Akapitzlist"/>
        <w:numPr>
          <w:ilvl w:val="0"/>
          <w:numId w:val="29"/>
        </w:numPr>
      </w:pPr>
      <w:r>
        <w:lastRenderedPageBreak/>
        <w:t>n</w:t>
      </w:r>
      <w:r w:rsidR="00CB145A">
        <w:t>azwisko,</w:t>
      </w:r>
    </w:p>
    <w:p w14:paraId="477CA492" w14:textId="6AEE2314" w:rsidR="00CB145A" w:rsidRDefault="003F001F" w:rsidP="003F001F">
      <w:pPr>
        <w:pStyle w:val="Akapitzlist"/>
        <w:numPr>
          <w:ilvl w:val="0"/>
          <w:numId w:val="29"/>
        </w:numPr>
      </w:pPr>
      <w:r>
        <w:t>a</w:t>
      </w:r>
      <w:r w:rsidR="00CB145A">
        <w:t>dres e-mail,</w:t>
      </w:r>
    </w:p>
    <w:p w14:paraId="14BA55A5" w14:textId="65192E39" w:rsidR="00CB145A" w:rsidRDefault="003F001F" w:rsidP="003F001F">
      <w:pPr>
        <w:pStyle w:val="Akapitzlist"/>
        <w:numPr>
          <w:ilvl w:val="0"/>
          <w:numId w:val="29"/>
        </w:numPr>
      </w:pPr>
      <w:r>
        <w:t>n</w:t>
      </w:r>
      <w:r w:rsidR="00CB145A">
        <w:t>umer telefonu kontaktowego,</w:t>
      </w:r>
    </w:p>
    <w:p w14:paraId="34506061" w14:textId="4A456AC2" w:rsidR="00CB145A" w:rsidRDefault="003F001F" w:rsidP="003F001F">
      <w:pPr>
        <w:pStyle w:val="Akapitzlist"/>
        <w:numPr>
          <w:ilvl w:val="0"/>
          <w:numId w:val="29"/>
        </w:numPr>
      </w:pPr>
      <w:r>
        <w:t>d</w:t>
      </w:r>
      <w:r w:rsidR="00CB145A">
        <w:t>ane adresowe takie jak miasto, ulica i kod pocztowy</w:t>
      </w:r>
      <w:r w:rsidR="002E102D">
        <w:t>,</w:t>
      </w:r>
    </w:p>
    <w:p w14:paraId="25516FF9" w14:textId="52EBDF03" w:rsidR="001605EE" w:rsidRDefault="003F001F" w:rsidP="003F001F">
      <w:pPr>
        <w:pStyle w:val="Akapitzlist"/>
        <w:numPr>
          <w:ilvl w:val="0"/>
          <w:numId w:val="29"/>
        </w:numPr>
      </w:pPr>
      <w:r>
        <w:t>h</w:t>
      </w:r>
      <w:r w:rsidR="0085714C">
        <w:t>asło dostępu do serwisu w formie zaszyfrowanej</w:t>
      </w:r>
      <w:r w:rsidR="00D3298A">
        <w:t>,</w:t>
      </w:r>
    </w:p>
    <w:p w14:paraId="1BDF0CC1" w14:textId="2428BCF1" w:rsidR="003A3B10" w:rsidRDefault="002E5D53" w:rsidP="003A3B10">
      <w:pPr>
        <w:pStyle w:val="Akapitzlist"/>
        <w:numPr>
          <w:ilvl w:val="0"/>
          <w:numId w:val="29"/>
        </w:numPr>
      </w:pPr>
      <w:r>
        <w:t>określenie</w:t>
      </w:r>
      <w:r w:rsidR="00EE356C">
        <w:t xml:space="preserve"> roli użytkownika w systemie, </w:t>
      </w:r>
      <w:r>
        <w:t>w formie identyfikatora odnoszącego się do konkretnego obiektu w kolekcji „</w:t>
      </w:r>
      <w:proofErr w:type="spellStart"/>
      <w:r>
        <w:t>Roles</w:t>
      </w:r>
      <w:proofErr w:type="spellEnd"/>
      <w:r>
        <w:t>”</w:t>
      </w:r>
      <w:r w:rsidR="00BC3D13">
        <w:t>.</w:t>
      </w:r>
    </w:p>
    <w:p w14:paraId="55B953B4" w14:textId="77777777" w:rsidR="00B93990" w:rsidRDefault="003A3B10" w:rsidP="00B93990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ECE3DC6" wp14:editId="192491A0">
            <wp:extent cx="4274820" cy="1935480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D2D" w14:textId="40577375" w:rsidR="003A3B10" w:rsidRDefault="00B93990" w:rsidP="00B93990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7</w:t>
        </w:r>
      </w:fldSimple>
      <w:r>
        <w:t>.</w:t>
      </w:r>
      <w:r w:rsidRPr="00B93990">
        <w:t xml:space="preserve"> </w:t>
      </w:r>
      <w:r>
        <w:t>Reprezentacja przykładowego elementu kolekcji „</w:t>
      </w:r>
      <w:proofErr w:type="spellStart"/>
      <w:r w:rsidR="009C760A">
        <w:t>Users</w:t>
      </w:r>
      <w:proofErr w:type="spellEnd"/>
      <w:r w:rsidR="009C760A">
        <w:t>”</w:t>
      </w:r>
    </w:p>
    <w:p w14:paraId="000103BA" w14:textId="0CC81960" w:rsidR="00497A31" w:rsidRDefault="00282A2D" w:rsidP="00497A31">
      <w:r>
        <w:t>„</w:t>
      </w:r>
      <w:proofErr w:type="spellStart"/>
      <w:r w:rsidR="003203C7">
        <w:t>V</w:t>
      </w:r>
      <w:r w:rsidR="009A6D41">
        <w:t>isits</w:t>
      </w:r>
      <w:proofErr w:type="spellEnd"/>
      <w:r>
        <w:t>”</w:t>
      </w:r>
      <w:r w:rsidR="003144C5">
        <w:t xml:space="preserve"> – zbiór przechowujący dokumenty reprezentujące zarezerwowaną wizytę stomatologiczną</w:t>
      </w:r>
      <w:r w:rsidR="001921D2">
        <w:t>.</w:t>
      </w:r>
      <w:r w:rsidR="00AA159F">
        <w:t xml:space="preserve"> Każdy z obiektów znajdujących się w tejże kolekcji zawier</w:t>
      </w:r>
      <w:r w:rsidR="00497A31">
        <w:t>a następujący zestaw informacji określających wizytę lekarską:</w:t>
      </w:r>
    </w:p>
    <w:p w14:paraId="73822966" w14:textId="769E52BA" w:rsidR="00497A31" w:rsidRDefault="00497A31" w:rsidP="00497A31">
      <w:pPr>
        <w:pStyle w:val="Akapitzlist"/>
        <w:numPr>
          <w:ilvl w:val="0"/>
          <w:numId w:val="30"/>
        </w:numPr>
      </w:pPr>
      <w:r>
        <w:t>specjalizacja,</w:t>
      </w:r>
    </w:p>
    <w:p w14:paraId="28F50995" w14:textId="3B0778EC" w:rsidR="00497A31" w:rsidRDefault="00497A31" w:rsidP="00497A31">
      <w:pPr>
        <w:pStyle w:val="Akapitzlist"/>
        <w:numPr>
          <w:ilvl w:val="0"/>
          <w:numId w:val="30"/>
        </w:numPr>
      </w:pPr>
      <w:r>
        <w:t>nazwa zabiegu,</w:t>
      </w:r>
    </w:p>
    <w:p w14:paraId="16EC769E" w14:textId="063DC37C" w:rsidR="00497A31" w:rsidRDefault="00497A31" w:rsidP="00497A31">
      <w:pPr>
        <w:pStyle w:val="Akapitzlist"/>
        <w:numPr>
          <w:ilvl w:val="0"/>
          <w:numId w:val="30"/>
        </w:numPr>
      </w:pPr>
      <w:r>
        <w:t>imię i nazwisko lekarza,</w:t>
      </w:r>
    </w:p>
    <w:p w14:paraId="235D119F" w14:textId="191E6CC6" w:rsidR="00497A31" w:rsidRDefault="00497A31" w:rsidP="00497A31">
      <w:pPr>
        <w:pStyle w:val="Akapitzlist"/>
        <w:numPr>
          <w:ilvl w:val="0"/>
          <w:numId w:val="30"/>
        </w:numPr>
      </w:pPr>
      <w:r>
        <w:t>data i godzina wykonywania zabiegu,</w:t>
      </w:r>
    </w:p>
    <w:p w14:paraId="061FF468" w14:textId="07A6C608" w:rsidR="00497A31" w:rsidRDefault="00497A31" w:rsidP="00497A31">
      <w:pPr>
        <w:pStyle w:val="Akapitzlist"/>
        <w:numPr>
          <w:ilvl w:val="0"/>
          <w:numId w:val="30"/>
        </w:numPr>
      </w:pPr>
      <w:r>
        <w:t>dane osobowe i kontaktowe pacjenta,</w:t>
      </w:r>
    </w:p>
    <w:p w14:paraId="1B173B83" w14:textId="5D684E62" w:rsidR="00497A31" w:rsidRDefault="00497A31" w:rsidP="00497A31">
      <w:pPr>
        <w:pStyle w:val="Akapitzlist"/>
        <w:numPr>
          <w:ilvl w:val="0"/>
          <w:numId w:val="30"/>
        </w:numPr>
      </w:pPr>
      <w:r>
        <w:t>cena danej usługi,</w:t>
      </w:r>
    </w:p>
    <w:p w14:paraId="335538BD" w14:textId="14CA6568" w:rsidR="00497A31" w:rsidRDefault="00497A31" w:rsidP="00497A31">
      <w:pPr>
        <w:pStyle w:val="Akapitzlist"/>
        <w:numPr>
          <w:ilvl w:val="0"/>
          <w:numId w:val="30"/>
        </w:numPr>
      </w:pPr>
      <w:r>
        <w:t>datę i czas utworzenia oraz ostatniej edycji obiektu reprezentującego wizytę.</w:t>
      </w:r>
    </w:p>
    <w:p w14:paraId="6B080B5B" w14:textId="77777777" w:rsidR="00654049" w:rsidRDefault="00837008" w:rsidP="00654049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C3E6D11" wp14:editId="61EAFA38">
            <wp:extent cx="2750820" cy="34442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241" w14:textId="18CE6DC4" w:rsidR="00837008" w:rsidRPr="00C52A59" w:rsidRDefault="00654049" w:rsidP="00654049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8</w:t>
        </w:r>
      </w:fldSimple>
      <w:r>
        <w:t>. Przykładowy dokument kolekcji „</w:t>
      </w:r>
      <w:proofErr w:type="spellStart"/>
      <w:r>
        <w:t>Visits</w:t>
      </w:r>
      <w:proofErr w:type="spellEnd"/>
      <w:r>
        <w:t>”</w:t>
      </w:r>
    </w:p>
    <w:p w14:paraId="4EF18D9A" w14:textId="2FE0C4BF" w:rsidR="00485DD6" w:rsidRDefault="00FD39C2" w:rsidP="00885DF3">
      <w:pPr>
        <w:pStyle w:val="Nagwek3"/>
      </w:pPr>
      <w:bookmarkStart w:id="52" w:name="_Toc94878507"/>
      <w:r>
        <w:t>Role i uprawnienia użytkowników</w:t>
      </w:r>
      <w:bookmarkEnd w:id="52"/>
    </w:p>
    <w:p w14:paraId="469131D3" w14:textId="77777777" w:rsidR="00412E63" w:rsidRDefault="00445E3F" w:rsidP="005022F8">
      <w:r>
        <w:t>Zgodnie z zaprojektowaną bazą danych, w systemie znajdują się 3 rodzaje ról, które określają uprawnienia do korzystania z poszczególnych funkcjonalności systemu</w:t>
      </w:r>
      <w:r w:rsidR="00412E63">
        <w:t>:</w:t>
      </w:r>
    </w:p>
    <w:p w14:paraId="3E1E0F1B" w14:textId="69E28733" w:rsidR="00412E63" w:rsidRDefault="00412E63" w:rsidP="00412E63">
      <w:pPr>
        <w:pStyle w:val="Akapitzlist"/>
        <w:numPr>
          <w:ilvl w:val="0"/>
          <w:numId w:val="31"/>
        </w:numPr>
      </w:pPr>
      <w:r>
        <w:t>administrator,</w:t>
      </w:r>
    </w:p>
    <w:p w14:paraId="1B77B885" w14:textId="1BCF4760" w:rsidR="00412E63" w:rsidRDefault="00412E63" w:rsidP="00412E63">
      <w:pPr>
        <w:pStyle w:val="Akapitzlist"/>
        <w:numPr>
          <w:ilvl w:val="0"/>
          <w:numId w:val="31"/>
        </w:numPr>
      </w:pPr>
      <w:r>
        <w:t>lekarz,</w:t>
      </w:r>
    </w:p>
    <w:p w14:paraId="62EF0B09" w14:textId="511C9752" w:rsidR="00412E63" w:rsidRDefault="00412E63" w:rsidP="00412E63">
      <w:pPr>
        <w:pStyle w:val="Akapitzlist"/>
        <w:numPr>
          <w:ilvl w:val="0"/>
          <w:numId w:val="31"/>
        </w:numPr>
      </w:pPr>
      <w:r>
        <w:t>pacjent.</w:t>
      </w:r>
    </w:p>
    <w:p w14:paraId="5CE89AB8" w14:textId="32648CB0" w:rsidR="00885DF3" w:rsidRDefault="00445E3F" w:rsidP="005022F8">
      <w:r>
        <w:t>.</w:t>
      </w:r>
      <w:r w:rsidR="00F35EAB">
        <w:t xml:space="preserve"> </w:t>
      </w:r>
      <w:r w:rsidR="002079AE">
        <w:t xml:space="preserve">Autorzy niniejszego opracowania </w:t>
      </w:r>
      <w:r w:rsidR="002A3243">
        <w:t>dołożyli wszelkich starań aby sprostać wymaganiom opisanym</w:t>
      </w:r>
      <w:r w:rsidR="002079AE">
        <w:t xml:space="preserve"> w podrozdziałach </w:t>
      </w:r>
      <w:r w:rsidR="002079AE">
        <w:fldChar w:fldCharType="begin"/>
      </w:r>
      <w:r w:rsidR="002079AE">
        <w:instrText xml:space="preserve"> REF _Ref94830753 \r \h </w:instrText>
      </w:r>
      <w:r w:rsidR="002079AE">
        <w:fldChar w:fldCharType="separate"/>
      </w:r>
      <w:r w:rsidR="002079AE">
        <w:t>5.2.1</w:t>
      </w:r>
      <w:r w:rsidR="002079AE">
        <w:fldChar w:fldCharType="end"/>
      </w:r>
      <w:r w:rsidR="002079AE">
        <w:t xml:space="preserve">. oraz </w:t>
      </w:r>
      <w:r w:rsidR="002079AE">
        <w:fldChar w:fldCharType="begin"/>
      </w:r>
      <w:r w:rsidR="002079AE">
        <w:instrText xml:space="preserve"> REF _Ref94830808 \r \h </w:instrText>
      </w:r>
      <w:r w:rsidR="002079AE">
        <w:fldChar w:fldCharType="separate"/>
      </w:r>
      <w:r w:rsidR="002079AE">
        <w:t>5.3</w:t>
      </w:r>
      <w:r w:rsidR="002079AE">
        <w:fldChar w:fldCharType="end"/>
      </w:r>
      <w:r w:rsidR="002079AE">
        <w:t>.</w:t>
      </w:r>
      <w:r w:rsidR="00412E63">
        <w:t xml:space="preserve"> </w:t>
      </w:r>
      <w:r w:rsidR="0048773A">
        <w:t xml:space="preserve">Oznacza to, iż najszerszy zakres </w:t>
      </w:r>
      <w:r w:rsidR="00075AF7">
        <w:t xml:space="preserve">uprawnień został </w:t>
      </w:r>
      <w:r w:rsidR="00E27FBE">
        <w:t>nadany administratorowi, który przede wszystkim może tworzyć wizyty stomatologiczne</w:t>
      </w:r>
      <w:r w:rsidR="00544DEA">
        <w:t xml:space="preserve"> dla zarejestrowanych bądź niezarejestrowanych w systemie pacjentów</w:t>
      </w:r>
      <w:r w:rsidR="00E27FBE">
        <w:t xml:space="preserve">, edytować uprawnienia </w:t>
      </w:r>
      <w:r w:rsidR="00AA1A7A">
        <w:t>oraz dane użytkowników</w:t>
      </w:r>
      <w:r w:rsidR="00136BCF">
        <w:t>, edytować specjalizacje oraz świadczone</w:t>
      </w:r>
      <w:r w:rsidR="0063366C">
        <w:t xml:space="preserve"> w ich ramach</w:t>
      </w:r>
      <w:r w:rsidR="00136BCF">
        <w:t xml:space="preserve"> </w:t>
      </w:r>
      <w:r w:rsidR="008817B9">
        <w:t>usługi.</w:t>
      </w:r>
      <w:r w:rsidR="00687E7D">
        <w:t xml:space="preserve"> </w:t>
      </w:r>
    </w:p>
    <w:p w14:paraId="6B94D384" w14:textId="52683538" w:rsidR="00242E35" w:rsidRDefault="00352946" w:rsidP="005022F8">
      <w:r>
        <w:t xml:space="preserve">Użytkownik systemu posiadający uprawnienia pacjenta ma </w:t>
      </w:r>
      <w:r w:rsidR="008B6C25">
        <w:t>natomiast możliwość zarejestrowania wizyty lekarskiej oraz jej usunięcie.</w:t>
      </w:r>
    </w:p>
    <w:p w14:paraId="386E6C94" w14:textId="61E805A7" w:rsidR="00BC7D0D" w:rsidRDefault="00BC7D0D" w:rsidP="005022F8">
      <w:r>
        <w:t>Lekarze mają z kole</w:t>
      </w:r>
      <w:r w:rsidR="001E55E4">
        <w:t>i</w:t>
      </w:r>
      <w:r>
        <w:t xml:space="preserve"> możliwość zmiany statusu wizyty (w przypadku projektowanej aplikacji internetowej jest to przeniesienie jej do archiwum)</w:t>
      </w:r>
      <w:r w:rsidR="005F5778">
        <w:t xml:space="preserve"> lub jej usunięcia.</w:t>
      </w:r>
      <w:r w:rsidR="00A45A6E">
        <w:t xml:space="preserve"> Podstawową funkcjonalnością panelu lekarza jest także dostęp do grafiku wizyt.</w:t>
      </w:r>
    </w:p>
    <w:p w14:paraId="401340CD" w14:textId="3482E151" w:rsidR="006849D5" w:rsidRDefault="00DF5F0D" w:rsidP="005022F8">
      <w:r>
        <w:t xml:space="preserve">Użytkownicy niezarejestrowani w projektowanym systemie, podczas korzystania z witryny internetowej mają </w:t>
      </w:r>
      <w:r w:rsidR="00CB4C64">
        <w:t xml:space="preserve">dostęp do statycznych elementów strony internetowej takich jak cennik, kontakt, oferta </w:t>
      </w:r>
      <w:r w:rsidR="002273F4">
        <w:t>kliniki i</w:t>
      </w:r>
      <w:r w:rsidR="00CB4C64">
        <w:t xml:space="preserve"> strona główna. Oczywiście Ci użytkownicy mają</w:t>
      </w:r>
      <w:r w:rsidR="008B5708">
        <w:t xml:space="preserve"> także</w:t>
      </w:r>
      <w:r w:rsidR="00CB4C64">
        <w:t xml:space="preserve"> możliwość zarezerwowania wizyty lekarskiej </w:t>
      </w:r>
      <w:r w:rsidR="00FF0186">
        <w:t>oraz utworzenia konta pacjenta w systemie.</w:t>
      </w:r>
    </w:p>
    <w:p w14:paraId="493477B2" w14:textId="45CA9DEE" w:rsidR="00952345" w:rsidRDefault="00F44889" w:rsidP="005022F8">
      <w:r>
        <w:lastRenderedPageBreak/>
        <w:t>Wszyscy zarejestrowani w systemie użytkownicy, niezależnie od roli i zakresu uprawnień mają możliwość zmiany swoich danych osobowych</w:t>
      </w:r>
      <w:r w:rsidR="0035375A">
        <w:t xml:space="preserve"> oraz hasła. </w:t>
      </w:r>
      <w:r w:rsidR="00605888">
        <w:t>Są oni również w stanie całkowicie usunąć swoje konto z projektowanego systemu.</w:t>
      </w:r>
    </w:p>
    <w:p w14:paraId="47836201" w14:textId="1B898892" w:rsidR="00242E35" w:rsidRPr="00885DF3" w:rsidRDefault="00EC2452" w:rsidP="005022F8">
      <w:r>
        <w:t xml:space="preserve">Użytkownicy o prawach pacjenta oraz lekarza po zalogowaniu się, zostaną przekierowani do </w:t>
      </w:r>
      <w:r w:rsidR="00554152">
        <w:t>panelu zarządzania swoim kontem</w:t>
      </w:r>
      <w:r w:rsidR="00F90DEB">
        <w:t xml:space="preserve">, w którym to </w:t>
      </w:r>
      <w:r w:rsidR="007C6A87">
        <w:t>zawarta też będzie informacja o najbliższej zaplanowanej wizycie z ich udziałem.</w:t>
      </w:r>
    </w:p>
    <w:p w14:paraId="4189F4D2" w14:textId="3536842C" w:rsidR="00FD39C2" w:rsidRDefault="0032762E" w:rsidP="0032762E">
      <w:pPr>
        <w:pStyle w:val="Nagwek1"/>
      </w:pPr>
      <w:bookmarkStart w:id="53" w:name="_Toc94878508"/>
      <w:r>
        <w:lastRenderedPageBreak/>
        <w:t>Implementacja</w:t>
      </w:r>
      <w:bookmarkEnd w:id="53"/>
    </w:p>
    <w:p w14:paraId="47012C42" w14:textId="77201AEB" w:rsidR="00B215F7" w:rsidRDefault="00B215F7" w:rsidP="00B215F7">
      <w:pPr>
        <w:pStyle w:val="Nagwek2"/>
      </w:pPr>
      <w:bookmarkStart w:id="54" w:name="_Toc94878509"/>
      <w:r>
        <w:t>Baza danych</w:t>
      </w:r>
      <w:bookmarkEnd w:id="54"/>
    </w:p>
    <w:p w14:paraId="42DEC45E" w14:textId="526D197D" w:rsidR="00B215F7" w:rsidRDefault="00B215F7" w:rsidP="00B215F7">
      <w:pPr>
        <w:pStyle w:val="Nagwek2"/>
      </w:pPr>
      <w:bookmarkStart w:id="55" w:name="_Toc94878510"/>
      <w:r>
        <w:t>Serwer aplikacji</w:t>
      </w:r>
      <w:bookmarkEnd w:id="55"/>
    </w:p>
    <w:p w14:paraId="441D8AD3" w14:textId="7AE99017" w:rsidR="00B215F7" w:rsidRDefault="00B215F7" w:rsidP="00B215F7">
      <w:pPr>
        <w:pStyle w:val="Nagwek2"/>
      </w:pPr>
      <w:bookmarkStart w:id="56" w:name="_Toc94878511"/>
      <w:r>
        <w:t>Aplikacja internetowa</w:t>
      </w:r>
      <w:bookmarkEnd w:id="56"/>
    </w:p>
    <w:p w14:paraId="688F471C" w14:textId="5E414252" w:rsidR="00873705" w:rsidRDefault="001D0744" w:rsidP="00873705">
      <w:pPr>
        <w:pStyle w:val="Nagwek3"/>
      </w:pPr>
      <w:bookmarkStart w:id="57" w:name="_Toc94878512"/>
      <w:r>
        <w:t>Funkcjonalność aplikacji dostępna dla niezalogowanego użytkownika</w:t>
      </w:r>
      <w:bookmarkEnd w:id="57"/>
    </w:p>
    <w:p w14:paraId="480B311C" w14:textId="4C81CC66" w:rsidR="006129A1" w:rsidRDefault="006129A1" w:rsidP="006129A1">
      <w:pPr>
        <w:pStyle w:val="Nagwek3"/>
      </w:pPr>
      <w:bookmarkStart w:id="58" w:name="_Toc94878513"/>
      <w:r>
        <w:t>Panel lekarza</w:t>
      </w:r>
      <w:bookmarkEnd w:id="58"/>
    </w:p>
    <w:p w14:paraId="64D4A318" w14:textId="13A7F1AF" w:rsidR="006129A1" w:rsidRDefault="006129A1" w:rsidP="006129A1">
      <w:pPr>
        <w:pStyle w:val="Nagwek3"/>
      </w:pPr>
      <w:bookmarkStart w:id="59" w:name="_Toc94878514"/>
      <w:r>
        <w:t>Panel pacjenta</w:t>
      </w:r>
      <w:bookmarkEnd w:id="59"/>
    </w:p>
    <w:p w14:paraId="3C68984F" w14:textId="79DC79E2" w:rsidR="006129A1" w:rsidRPr="006129A1" w:rsidRDefault="006129A1" w:rsidP="006129A1">
      <w:pPr>
        <w:pStyle w:val="Nagwek3"/>
      </w:pPr>
      <w:bookmarkStart w:id="60" w:name="_Toc94878515"/>
      <w:r>
        <w:t>Panel administratora</w:t>
      </w:r>
      <w:bookmarkEnd w:id="60"/>
    </w:p>
    <w:p w14:paraId="34E7A1CA" w14:textId="56953FA0" w:rsidR="0032762E" w:rsidRDefault="0032762E" w:rsidP="0032762E">
      <w:pPr>
        <w:pStyle w:val="Nagwek1"/>
      </w:pPr>
      <w:bookmarkStart w:id="61" w:name="_Toc94878516"/>
      <w:r>
        <w:lastRenderedPageBreak/>
        <w:t>Testowanie</w:t>
      </w:r>
      <w:bookmarkEnd w:id="61"/>
    </w:p>
    <w:p w14:paraId="6FC0A605" w14:textId="5498FFCA" w:rsidR="00832D44" w:rsidRDefault="00832D44" w:rsidP="00832D44">
      <w:pPr>
        <w:pStyle w:val="Nagwek2"/>
      </w:pPr>
      <w:bookmarkStart w:id="62" w:name="_Toc94878517"/>
      <w:r>
        <w:t>Testy zabezpieczeń</w:t>
      </w:r>
      <w:bookmarkEnd w:id="62"/>
    </w:p>
    <w:p w14:paraId="4CAE106A" w14:textId="03CDBE96" w:rsidR="00832D44" w:rsidRDefault="00832D44" w:rsidP="00832D44">
      <w:pPr>
        <w:pStyle w:val="Nagwek2"/>
      </w:pPr>
      <w:bookmarkStart w:id="63" w:name="_Toc94878518"/>
      <w:r>
        <w:t>Testy funkcjonalne</w:t>
      </w:r>
      <w:bookmarkEnd w:id="63"/>
    </w:p>
    <w:p w14:paraId="4CB8A36D" w14:textId="54BF3406" w:rsidR="00832D44" w:rsidRPr="00832D44" w:rsidRDefault="00832D44" w:rsidP="00832D44">
      <w:pPr>
        <w:pStyle w:val="Nagwek2"/>
      </w:pPr>
      <w:bookmarkStart w:id="64" w:name="_Toc94878519"/>
      <w:r>
        <w:t>Testy niefunkcjonalne</w:t>
      </w:r>
      <w:bookmarkEnd w:id="64"/>
    </w:p>
    <w:p w14:paraId="544783B9" w14:textId="3078C0C4" w:rsidR="0032762E" w:rsidRDefault="0032762E" w:rsidP="0032762E">
      <w:pPr>
        <w:pStyle w:val="Nagwek1"/>
      </w:pPr>
      <w:bookmarkStart w:id="65" w:name="_Toc94878520"/>
      <w:r>
        <w:lastRenderedPageBreak/>
        <w:t>Podsumowanie</w:t>
      </w:r>
      <w:bookmarkEnd w:id="65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66" w:name="_Toc94878521"/>
      <w:r>
        <w:lastRenderedPageBreak/>
        <w:t>Literatura</w:t>
      </w:r>
      <w:bookmarkEnd w:id="66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2EA6BE" w14:textId="77777777" w:rsidR="00D928EE" w:rsidRDefault="00D928EE" w:rsidP="008F10D5">
      <w:pPr>
        <w:spacing w:line="240" w:lineRule="auto"/>
      </w:pPr>
      <w:r>
        <w:separator/>
      </w:r>
    </w:p>
  </w:endnote>
  <w:endnote w:type="continuationSeparator" w:id="0">
    <w:p w14:paraId="5B8BE981" w14:textId="77777777" w:rsidR="00D928EE" w:rsidRDefault="00D928EE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19B4F0" w14:textId="77777777" w:rsidR="00D928EE" w:rsidRDefault="00D928EE" w:rsidP="008F10D5">
      <w:pPr>
        <w:spacing w:line="240" w:lineRule="auto"/>
      </w:pPr>
      <w:r>
        <w:separator/>
      </w:r>
    </w:p>
  </w:footnote>
  <w:footnote w:type="continuationSeparator" w:id="0">
    <w:p w14:paraId="1C34A1FE" w14:textId="77777777" w:rsidR="00D928EE" w:rsidRDefault="00D928EE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8F97B25"/>
    <w:multiLevelType w:val="hybridMultilevel"/>
    <w:tmpl w:val="3EEC3730"/>
    <w:lvl w:ilvl="0" w:tplc="365003E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3">
    <w:nsid w:val="0F4E6009"/>
    <w:multiLevelType w:val="hybridMultilevel"/>
    <w:tmpl w:val="E88CF1E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F7E777B"/>
    <w:multiLevelType w:val="hybridMultilevel"/>
    <w:tmpl w:val="175EE810"/>
    <w:lvl w:ilvl="0" w:tplc="29C49950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A2614"/>
    <w:multiLevelType w:val="hybridMultilevel"/>
    <w:tmpl w:val="2AA0B1AA"/>
    <w:lvl w:ilvl="0" w:tplc="F170155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>
    <w:nsid w:val="175E2E7C"/>
    <w:multiLevelType w:val="hybridMultilevel"/>
    <w:tmpl w:val="ACE43388"/>
    <w:lvl w:ilvl="0" w:tplc="175A602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1FF06B14"/>
    <w:multiLevelType w:val="hybridMultilevel"/>
    <w:tmpl w:val="622CB01C"/>
    <w:lvl w:ilvl="0" w:tplc="29C499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11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32F04D35"/>
    <w:multiLevelType w:val="hybridMultilevel"/>
    <w:tmpl w:val="12324D22"/>
    <w:lvl w:ilvl="0" w:tplc="B3D8F3F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34601731"/>
    <w:multiLevelType w:val="hybridMultilevel"/>
    <w:tmpl w:val="1F08E94E"/>
    <w:lvl w:ilvl="0" w:tplc="9D3EDA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4A625589"/>
    <w:multiLevelType w:val="hybridMultilevel"/>
    <w:tmpl w:val="754C84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4B90131C"/>
    <w:multiLevelType w:val="hybridMultilevel"/>
    <w:tmpl w:val="7136A356"/>
    <w:lvl w:ilvl="0" w:tplc="E0E4376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55E62142"/>
    <w:multiLevelType w:val="hybridMultilevel"/>
    <w:tmpl w:val="A2900764"/>
    <w:lvl w:ilvl="0" w:tplc="AD14536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5864414B"/>
    <w:multiLevelType w:val="hybridMultilevel"/>
    <w:tmpl w:val="1960EAC0"/>
    <w:lvl w:ilvl="0" w:tplc="6B24D69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>
    <w:nsid w:val="58F03876"/>
    <w:multiLevelType w:val="hybridMultilevel"/>
    <w:tmpl w:val="207ED910"/>
    <w:lvl w:ilvl="0" w:tplc="4864B7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63C66E78"/>
    <w:multiLevelType w:val="hybridMultilevel"/>
    <w:tmpl w:val="550E70CA"/>
    <w:lvl w:ilvl="0" w:tplc="7F1E0C1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>
    <w:nsid w:val="73BC312F"/>
    <w:multiLevelType w:val="hybridMultilevel"/>
    <w:tmpl w:val="CE9477CE"/>
    <w:lvl w:ilvl="0" w:tplc="3C24800C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22"/>
  </w:num>
  <w:num w:numId="4">
    <w:abstractNumId w:val="27"/>
  </w:num>
  <w:num w:numId="5">
    <w:abstractNumId w:val="9"/>
  </w:num>
  <w:num w:numId="6">
    <w:abstractNumId w:val="21"/>
  </w:num>
  <w:num w:numId="7">
    <w:abstractNumId w:val="14"/>
  </w:num>
  <w:num w:numId="8">
    <w:abstractNumId w:val="29"/>
  </w:num>
  <w:num w:numId="9">
    <w:abstractNumId w:val="28"/>
  </w:num>
  <w:num w:numId="10">
    <w:abstractNumId w:val="24"/>
  </w:num>
  <w:num w:numId="11">
    <w:abstractNumId w:val="0"/>
  </w:num>
  <w:num w:numId="12">
    <w:abstractNumId w:val="26"/>
  </w:num>
  <w:num w:numId="13">
    <w:abstractNumId w:val="5"/>
  </w:num>
  <w:num w:numId="14">
    <w:abstractNumId w:val="11"/>
  </w:num>
  <w:num w:numId="15">
    <w:abstractNumId w:val="23"/>
  </w:num>
  <w:num w:numId="16">
    <w:abstractNumId w:val="30"/>
  </w:num>
  <w:num w:numId="17">
    <w:abstractNumId w:val="1"/>
  </w:num>
  <w:num w:numId="18">
    <w:abstractNumId w:val="12"/>
  </w:num>
  <w:num w:numId="19">
    <w:abstractNumId w:val="7"/>
  </w:num>
  <w:num w:numId="20">
    <w:abstractNumId w:val="19"/>
  </w:num>
  <w:num w:numId="21">
    <w:abstractNumId w:val="16"/>
  </w:num>
  <w:num w:numId="22">
    <w:abstractNumId w:val="13"/>
  </w:num>
  <w:num w:numId="23">
    <w:abstractNumId w:val="15"/>
  </w:num>
  <w:num w:numId="24">
    <w:abstractNumId w:val="8"/>
  </w:num>
  <w:num w:numId="25">
    <w:abstractNumId w:val="4"/>
  </w:num>
  <w:num w:numId="26">
    <w:abstractNumId w:val="18"/>
  </w:num>
  <w:num w:numId="27">
    <w:abstractNumId w:val="3"/>
  </w:num>
  <w:num w:numId="28">
    <w:abstractNumId w:val="6"/>
  </w:num>
  <w:num w:numId="29">
    <w:abstractNumId w:val="17"/>
  </w:num>
  <w:num w:numId="30">
    <w:abstractNumId w:val="20"/>
  </w:num>
  <w:num w:numId="31">
    <w:abstractNumId w:val="2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8DB"/>
    <w:rsid w:val="000049DE"/>
    <w:rsid w:val="00004DE1"/>
    <w:rsid w:val="000052AC"/>
    <w:rsid w:val="000052DE"/>
    <w:rsid w:val="00005668"/>
    <w:rsid w:val="000058B6"/>
    <w:rsid w:val="00005CF6"/>
    <w:rsid w:val="00005DD5"/>
    <w:rsid w:val="0000632D"/>
    <w:rsid w:val="00006507"/>
    <w:rsid w:val="00006901"/>
    <w:rsid w:val="00007A42"/>
    <w:rsid w:val="00007CDB"/>
    <w:rsid w:val="00007D76"/>
    <w:rsid w:val="0001002D"/>
    <w:rsid w:val="00010667"/>
    <w:rsid w:val="000107F6"/>
    <w:rsid w:val="00011291"/>
    <w:rsid w:val="00011E6A"/>
    <w:rsid w:val="00012E15"/>
    <w:rsid w:val="000130A5"/>
    <w:rsid w:val="000136A5"/>
    <w:rsid w:val="00014661"/>
    <w:rsid w:val="000152C5"/>
    <w:rsid w:val="0001535E"/>
    <w:rsid w:val="00015706"/>
    <w:rsid w:val="000162D9"/>
    <w:rsid w:val="00016406"/>
    <w:rsid w:val="00016587"/>
    <w:rsid w:val="000165EB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2A4A"/>
    <w:rsid w:val="00023B0F"/>
    <w:rsid w:val="00023D2C"/>
    <w:rsid w:val="00023DE0"/>
    <w:rsid w:val="00024377"/>
    <w:rsid w:val="00024713"/>
    <w:rsid w:val="00024EBA"/>
    <w:rsid w:val="00026052"/>
    <w:rsid w:val="0002708B"/>
    <w:rsid w:val="000271E4"/>
    <w:rsid w:val="00030E9A"/>
    <w:rsid w:val="00030FDA"/>
    <w:rsid w:val="000318C1"/>
    <w:rsid w:val="000320B4"/>
    <w:rsid w:val="00032A6B"/>
    <w:rsid w:val="00032DA9"/>
    <w:rsid w:val="00033103"/>
    <w:rsid w:val="000334FE"/>
    <w:rsid w:val="0003416F"/>
    <w:rsid w:val="000341EB"/>
    <w:rsid w:val="0003573C"/>
    <w:rsid w:val="00035A6A"/>
    <w:rsid w:val="00036B8A"/>
    <w:rsid w:val="00036D96"/>
    <w:rsid w:val="000374B6"/>
    <w:rsid w:val="00037BC6"/>
    <w:rsid w:val="00040556"/>
    <w:rsid w:val="0004065C"/>
    <w:rsid w:val="00040718"/>
    <w:rsid w:val="00040969"/>
    <w:rsid w:val="00040A0C"/>
    <w:rsid w:val="00041475"/>
    <w:rsid w:val="000415C1"/>
    <w:rsid w:val="000419B2"/>
    <w:rsid w:val="00041FFF"/>
    <w:rsid w:val="000421B6"/>
    <w:rsid w:val="0004249F"/>
    <w:rsid w:val="00042939"/>
    <w:rsid w:val="00042B8E"/>
    <w:rsid w:val="00042F00"/>
    <w:rsid w:val="00043129"/>
    <w:rsid w:val="000432BB"/>
    <w:rsid w:val="000441CB"/>
    <w:rsid w:val="000441D0"/>
    <w:rsid w:val="00044966"/>
    <w:rsid w:val="00045372"/>
    <w:rsid w:val="0004648D"/>
    <w:rsid w:val="0004673B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1A35"/>
    <w:rsid w:val="000526CA"/>
    <w:rsid w:val="000527DA"/>
    <w:rsid w:val="000530DF"/>
    <w:rsid w:val="000535EB"/>
    <w:rsid w:val="00053CCD"/>
    <w:rsid w:val="000547B1"/>
    <w:rsid w:val="00054831"/>
    <w:rsid w:val="00054A97"/>
    <w:rsid w:val="00054B5C"/>
    <w:rsid w:val="00054E9C"/>
    <w:rsid w:val="000550E2"/>
    <w:rsid w:val="00055310"/>
    <w:rsid w:val="000553B2"/>
    <w:rsid w:val="000555AE"/>
    <w:rsid w:val="000560A1"/>
    <w:rsid w:val="0005651C"/>
    <w:rsid w:val="0005692E"/>
    <w:rsid w:val="00056F02"/>
    <w:rsid w:val="000572FF"/>
    <w:rsid w:val="0005732B"/>
    <w:rsid w:val="00057624"/>
    <w:rsid w:val="00057723"/>
    <w:rsid w:val="00057820"/>
    <w:rsid w:val="00057F7B"/>
    <w:rsid w:val="00060252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3CBF"/>
    <w:rsid w:val="00064510"/>
    <w:rsid w:val="00064919"/>
    <w:rsid w:val="00064A64"/>
    <w:rsid w:val="0006529F"/>
    <w:rsid w:val="0006546F"/>
    <w:rsid w:val="000659F8"/>
    <w:rsid w:val="00066546"/>
    <w:rsid w:val="000708C8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5AF7"/>
    <w:rsid w:val="00075B09"/>
    <w:rsid w:val="00077306"/>
    <w:rsid w:val="0007777C"/>
    <w:rsid w:val="00077791"/>
    <w:rsid w:val="00077BA6"/>
    <w:rsid w:val="00077E8A"/>
    <w:rsid w:val="0008039C"/>
    <w:rsid w:val="00080BEF"/>
    <w:rsid w:val="00080DA2"/>
    <w:rsid w:val="000817D2"/>
    <w:rsid w:val="000820A3"/>
    <w:rsid w:val="0008238C"/>
    <w:rsid w:val="00083590"/>
    <w:rsid w:val="0008372A"/>
    <w:rsid w:val="000837D2"/>
    <w:rsid w:val="00083A94"/>
    <w:rsid w:val="00084AB8"/>
    <w:rsid w:val="00084E54"/>
    <w:rsid w:val="00084F99"/>
    <w:rsid w:val="0008640F"/>
    <w:rsid w:val="00086888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827"/>
    <w:rsid w:val="00094A5A"/>
    <w:rsid w:val="00094DD5"/>
    <w:rsid w:val="00094E7F"/>
    <w:rsid w:val="000954A8"/>
    <w:rsid w:val="00095944"/>
    <w:rsid w:val="00095E11"/>
    <w:rsid w:val="000960FA"/>
    <w:rsid w:val="00096106"/>
    <w:rsid w:val="000961C7"/>
    <w:rsid w:val="00096EA5"/>
    <w:rsid w:val="00097233"/>
    <w:rsid w:val="00097F01"/>
    <w:rsid w:val="000A049D"/>
    <w:rsid w:val="000A05D8"/>
    <w:rsid w:val="000A07A4"/>
    <w:rsid w:val="000A0FC6"/>
    <w:rsid w:val="000A10AB"/>
    <w:rsid w:val="000A111B"/>
    <w:rsid w:val="000A13D0"/>
    <w:rsid w:val="000A25A1"/>
    <w:rsid w:val="000A2806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717E"/>
    <w:rsid w:val="000A7269"/>
    <w:rsid w:val="000A7A98"/>
    <w:rsid w:val="000A7CF6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57C2"/>
    <w:rsid w:val="000B6796"/>
    <w:rsid w:val="000B6B66"/>
    <w:rsid w:val="000B6C1D"/>
    <w:rsid w:val="000B6C4A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2D2D"/>
    <w:rsid w:val="000C30F6"/>
    <w:rsid w:val="000C4245"/>
    <w:rsid w:val="000C4275"/>
    <w:rsid w:val="000C45F8"/>
    <w:rsid w:val="000C4EB7"/>
    <w:rsid w:val="000C5346"/>
    <w:rsid w:val="000C55C6"/>
    <w:rsid w:val="000C57FF"/>
    <w:rsid w:val="000C5F9A"/>
    <w:rsid w:val="000C6233"/>
    <w:rsid w:val="000C678B"/>
    <w:rsid w:val="000C6A39"/>
    <w:rsid w:val="000C7677"/>
    <w:rsid w:val="000C7E66"/>
    <w:rsid w:val="000C7FF2"/>
    <w:rsid w:val="000D0003"/>
    <w:rsid w:val="000D086C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5F1"/>
    <w:rsid w:val="000D4C74"/>
    <w:rsid w:val="000D4EFD"/>
    <w:rsid w:val="000D5702"/>
    <w:rsid w:val="000D5DBB"/>
    <w:rsid w:val="000D5E0B"/>
    <w:rsid w:val="000D6429"/>
    <w:rsid w:val="000D6E59"/>
    <w:rsid w:val="000E040D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37D8"/>
    <w:rsid w:val="000E41E6"/>
    <w:rsid w:val="000E4736"/>
    <w:rsid w:val="000E4889"/>
    <w:rsid w:val="000E4D6F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5FD2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FAB"/>
    <w:rsid w:val="00102613"/>
    <w:rsid w:val="001032DB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08"/>
    <w:rsid w:val="00111B80"/>
    <w:rsid w:val="00111F15"/>
    <w:rsid w:val="00112BEE"/>
    <w:rsid w:val="00112C13"/>
    <w:rsid w:val="00113426"/>
    <w:rsid w:val="00113752"/>
    <w:rsid w:val="0011428A"/>
    <w:rsid w:val="001146E8"/>
    <w:rsid w:val="00115292"/>
    <w:rsid w:val="00115338"/>
    <w:rsid w:val="00115670"/>
    <w:rsid w:val="001156E6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6D60"/>
    <w:rsid w:val="00127105"/>
    <w:rsid w:val="001275F6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4365"/>
    <w:rsid w:val="0013566B"/>
    <w:rsid w:val="001366BA"/>
    <w:rsid w:val="00136830"/>
    <w:rsid w:val="00136BCF"/>
    <w:rsid w:val="0013731F"/>
    <w:rsid w:val="001409A5"/>
    <w:rsid w:val="00141363"/>
    <w:rsid w:val="00141E96"/>
    <w:rsid w:val="00142A05"/>
    <w:rsid w:val="00142C61"/>
    <w:rsid w:val="00142CFE"/>
    <w:rsid w:val="00143355"/>
    <w:rsid w:val="001433EC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3C"/>
    <w:rsid w:val="00145146"/>
    <w:rsid w:val="00145B26"/>
    <w:rsid w:val="00145C60"/>
    <w:rsid w:val="00145D52"/>
    <w:rsid w:val="00145F43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1BA"/>
    <w:rsid w:val="001516B4"/>
    <w:rsid w:val="001523D6"/>
    <w:rsid w:val="00152424"/>
    <w:rsid w:val="00153100"/>
    <w:rsid w:val="00153158"/>
    <w:rsid w:val="00153A44"/>
    <w:rsid w:val="00153AFE"/>
    <w:rsid w:val="00154725"/>
    <w:rsid w:val="001547B8"/>
    <w:rsid w:val="001565DA"/>
    <w:rsid w:val="00156F25"/>
    <w:rsid w:val="00157535"/>
    <w:rsid w:val="001605EE"/>
    <w:rsid w:val="001605F5"/>
    <w:rsid w:val="00160887"/>
    <w:rsid w:val="00160E4E"/>
    <w:rsid w:val="001610B1"/>
    <w:rsid w:val="0016166B"/>
    <w:rsid w:val="00161C41"/>
    <w:rsid w:val="00162EFA"/>
    <w:rsid w:val="0016340E"/>
    <w:rsid w:val="00163D8B"/>
    <w:rsid w:val="00164155"/>
    <w:rsid w:val="00164388"/>
    <w:rsid w:val="0016441E"/>
    <w:rsid w:val="00164652"/>
    <w:rsid w:val="00165A71"/>
    <w:rsid w:val="00166292"/>
    <w:rsid w:val="00166629"/>
    <w:rsid w:val="00166965"/>
    <w:rsid w:val="00167267"/>
    <w:rsid w:val="0016747A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2DB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43F"/>
    <w:rsid w:val="00176851"/>
    <w:rsid w:val="00176A6B"/>
    <w:rsid w:val="00176C0E"/>
    <w:rsid w:val="00176CA0"/>
    <w:rsid w:val="00176ECA"/>
    <w:rsid w:val="001770EA"/>
    <w:rsid w:val="001773DF"/>
    <w:rsid w:val="00177AFE"/>
    <w:rsid w:val="0018079D"/>
    <w:rsid w:val="001809F2"/>
    <w:rsid w:val="001810D3"/>
    <w:rsid w:val="001812D8"/>
    <w:rsid w:val="001816B9"/>
    <w:rsid w:val="00182457"/>
    <w:rsid w:val="001830B7"/>
    <w:rsid w:val="001838BE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1D2"/>
    <w:rsid w:val="0019258F"/>
    <w:rsid w:val="001927B3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97B9C"/>
    <w:rsid w:val="001A0372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4CA7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0FD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68B5"/>
    <w:rsid w:val="001B68E6"/>
    <w:rsid w:val="001B7C24"/>
    <w:rsid w:val="001C088C"/>
    <w:rsid w:val="001C0955"/>
    <w:rsid w:val="001C161D"/>
    <w:rsid w:val="001C1A28"/>
    <w:rsid w:val="001C1F43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0744"/>
    <w:rsid w:val="001D1885"/>
    <w:rsid w:val="001D1B1A"/>
    <w:rsid w:val="001D2160"/>
    <w:rsid w:val="001D2388"/>
    <w:rsid w:val="001D32A2"/>
    <w:rsid w:val="001D3524"/>
    <w:rsid w:val="001D352B"/>
    <w:rsid w:val="001D3791"/>
    <w:rsid w:val="001D3CF8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5E4"/>
    <w:rsid w:val="001E5867"/>
    <w:rsid w:val="001E5BBE"/>
    <w:rsid w:val="001E6604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20C3"/>
    <w:rsid w:val="001F2E59"/>
    <w:rsid w:val="001F3689"/>
    <w:rsid w:val="001F55A1"/>
    <w:rsid w:val="001F6091"/>
    <w:rsid w:val="001F60EC"/>
    <w:rsid w:val="001F62FD"/>
    <w:rsid w:val="001F668B"/>
    <w:rsid w:val="001F69D1"/>
    <w:rsid w:val="001F6FE8"/>
    <w:rsid w:val="001F748B"/>
    <w:rsid w:val="001F7739"/>
    <w:rsid w:val="001F7A5A"/>
    <w:rsid w:val="00200083"/>
    <w:rsid w:val="002004FA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BC"/>
    <w:rsid w:val="002053F8"/>
    <w:rsid w:val="002055C4"/>
    <w:rsid w:val="00205760"/>
    <w:rsid w:val="00205B1A"/>
    <w:rsid w:val="00205B5F"/>
    <w:rsid w:val="00205C6F"/>
    <w:rsid w:val="00206187"/>
    <w:rsid w:val="002064E0"/>
    <w:rsid w:val="00206B83"/>
    <w:rsid w:val="002076E4"/>
    <w:rsid w:val="002079AE"/>
    <w:rsid w:val="00207D77"/>
    <w:rsid w:val="0021025A"/>
    <w:rsid w:val="00210331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805"/>
    <w:rsid w:val="00217A25"/>
    <w:rsid w:val="0022055F"/>
    <w:rsid w:val="002235EF"/>
    <w:rsid w:val="002237AB"/>
    <w:rsid w:val="00223C0D"/>
    <w:rsid w:val="0022413C"/>
    <w:rsid w:val="002242AD"/>
    <w:rsid w:val="0022442E"/>
    <w:rsid w:val="00224C93"/>
    <w:rsid w:val="00224DB3"/>
    <w:rsid w:val="00225241"/>
    <w:rsid w:val="002253CB"/>
    <w:rsid w:val="00225811"/>
    <w:rsid w:val="002258AF"/>
    <w:rsid w:val="00225ACF"/>
    <w:rsid w:val="00226585"/>
    <w:rsid w:val="00226809"/>
    <w:rsid w:val="0022706B"/>
    <w:rsid w:val="002270BB"/>
    <w:rsid w:val="002273F4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6DF1"/>
    <w:rsid w:val="00237314"/>
    <w:rsid w:val="00240B92"/>
    <w:rsid w:val="00240F06"/>
    <w:rsid w:val="002410DD"/>
    <w:rsid w:val="002419AA"/>
    <w:rsid w:val="002420A9"/>
    <w:rsid w:val="0024234B"/>
    <w:rsid w:val="00242525"/>
    <w:rsid w:val="002426C5"/>
    <w:rsid w:val="00242C5C"/>
    <w:rsid w:val="00242E35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44A"/>
    <w:rsid w:val="00245633"/>
    <w:rsid w:val="002459E2"/>
    <w:rsid w:val="00245CA1"/>
    <w:rsid w:val="002466D9"/>
    <w:rsid w:val="00246AB6"/>
    <w:rsid w:val="002471A7"/>
    <w:rsid w:val="002473DC"/>
    <w:rsid w:val="002477AC"/>
    <w:rsid w:val="002477B8"/>
    <w:rsid w:val="0024784A"/>
    <w:rsid w:val="00247EB4"/>
    <w:rsid w:val="00247F11"/>
    <w:rsid w:val="0025005B"/>
    <w:rsid w:val="002507C8"/>
    <w:rsid w:val="00250B53"/>
    <w:rsid w:val="00250BC9"/>
    <w:rsid w:val="00250BF7"/>
    <w:rsid w:val="00250CA7"/>
    <w:rsid w:val="002518B5"/>
    <w:rsid w:val="00251936"/>
    <w:rsid w:val="00252630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56E97"/>
    <w:rsid w:val="00260151"/>
    <w:rsid w:val="00260693"/>
    <w:rsid w:val="00260B99"/>
    <w:rsid w:val="00260E16"/>
    <w:rsid w:val="0026158D"/>
    <w:rsid w:val="002615AE"/>
    <w:rsid w:val="00261ECB"/>
    <w:rsid w:val="0026250E"/>
    <w:rsid w:val="00262B21"/>
    <w:rsid w:val="00263D45"/>
    <w:rsid w:val="00263F9B"/>
    <w:rsid w:val="0026469C"/>
    <w:rsid w:val="00264A38"/>
    <w:rsid w:val="00265A8D"/>
    <w:rsid w:val="00265C8A"/>
    <w:rsid w:val="0026615A"/>
    <w:rsid w:val="002664AE"/>
    <w:rsid w:val="00266A2E"/>
    <w:rsid w:val="002676B0"/>
    <w:rsid w:val="00267D8F"/>
    <w:rsid w:val="00267EB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3A1"/>
    <w:rsid w:val="0027448F"/>
    <w:rsid w:val="0027512F"/>
    <w:rsid w:val="002752EE"/>
    <w:rsid w:val="00275B2B"/>
    <w:rsid w:val="002762A6"/>
    <w:rsid w:val="002762FB"/>
    <w:rsid w:val="0027691E"/>
    <w:rsid w:val="002776D4"/>
    <w:rsid w:val="0027782F"/>
    <w:rsid w:val="00280A7A"/>
    <w:rsid w:val="00280DB3"/>
    <w:rsid w:val="00280E04"/>
    <w:rsid w:val="00281CE8"/>
    <w:rsid w:val="00281DEE"/>
    <w:rsid w:val="00281EEF"/>
    <w:rsid w:val="00282A2D"/>
    <w:rsid w:val="00282DF4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268"/>
    <w:rsid w:val="00286457"/>
    <w:rsid w:val="002865F5"/>
    <w:rsid w:val="002867AB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2F2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C2D"/>
    <w:rsid w:val="002A0D77"/>
    <w:rsid w:val="002A0D98"/>
    <w:rsid w:val="002A1DB0"/>
    <w:rsid w:val="002A228F"/>
    <w:rsid w:val="002A2572"/>
    <w:rsid w:val="002A28F9"/>
    <w:rsid w:val="002A29B8"/>
    <w:rsid w:val="002A2E24"/>
    <w:rsid w:val="002A3243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0"/>
    <w:rsid w:val="002B4801"/>
    <w:rsid w:val="002B484F"/>
    <w:rsid w:val="002B491E"/>
    <w:rsid w:val="002B4E7C"/>
    <w:rsid w:val="002B51DF"/>
    <w:rsid w:val="002B74BF"/>
    <w:rsid w:val="002B75A3"/>
    <w:rsid w:val="002C0159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1C"/>
    <w:rsid w:val="002C41BD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4FD"/>
    <w:rsid w:val="002D0762"/>
    <w:rsid w:val="002D08DF"/>
    <w:rsid w:val="002D0AF1"/>
    <w:rsid w:val="002D1388"/>
    <w:rsid w:val="002D1509"/>
    <w:rsid w:val="002D15C3"/>
    <w:rsid w:val="002D1C27"/>
    <w:rsid w:val="002D1FD9"/>
    <w:rsid w:val="002D2212"/>
    <w:rsid w:val="002D2D1C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02D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6B9"/>
    <w:rsid w:val="002E4F09"/>
    <w:rsid w:val="002E5234"/>
    <w:rsid w:val="002E551A"/>
    <w:rsid w:val="002E5D53"/>
    <w:rsid w:val="002E69FC"/>
    <w:rsid w:val="002E7678"/>
    <w:rsid w:val="002F0391"/>
    <w:rsid w:val="002F0BB0"/>
    <w:rsid w:val="002F0E1C"/>
    <w:rsid w:val="002F13AA"/>
    <w:rsid w:val="002F203C"/>
    <w:rsid w:val="002F225C"/>
    <w:rsid w:val="002F30A0"/>
    <w:rsid w:val="002F357E"/>
    <w:rsid w:val="002F35CB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2F78EE"/>
    <w:rsid w:val="003000E2"/>
    <w:rsid w:val="003001A4"/>
    <w:rsid w:val="00300539"/>
    <w:rsid w:val="00300670"/>
    <w:rsid w:val="0030086F"/>
    <w:rsid w:val="00300990"/>
    <w:rsid w:val="003009F3"/>
    <w:rsid w:val="00301165"/>
    <w:rsid w:val="00301A96"/>
    <w:rsid w:val="00301CCB"/>
    <w:rsid w:val="00302CA8"/>
    <w:rsid w:val="0030349A"/>
    <w:rsid w:val="003034C1"/>
    <w:rsid w:val="00303C43"/>
    <w:rsid w:val="00304A02"/>
    <w:rsid w:val="00304AB8"/>
    <w:rsid w:val="00304B30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26DE"/>
    <w:rsid w:val="00312EDB"/>
    <w:rsid w:val="003138FE"/>
    <w:rsid w:val="00313B32"/>
    <w:rsid w:val="00313D1E"/>
    <w:rsid w:val="003144C5"/>
    <w:rsid w:val="003144D2"/>
    <w:rsid w:val="00314C29"/>
    <w:rsid w:val="00315674"/>
    <w:rsid w:val="00317D34"/>
    <w:rsid w:val="00317D83"/>
    <w:rsid w:val="00317DD7"/>
    <w:rsid w:val="003201E2"/>
    <w:rsid w:val="00320296"/>
    <w:rsid w:val="003203C7"/>
    <w:rsid w:val="00320461"/>
    <w:rsid w:val="003216DD"/>
    <w:rsid w:val="00321C2C"/>
    <w:rsid w:val="00322B09"/>
    <w:rsid w:val="00322D6C"/>
    <w:rsid w:val="0032346D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0AD"/>
    <w:rsid w:val="003313A5"/>
    <w:rsid w:val="00331F96"/>
    <w:rsid w:val="0033235A"/>
    <w:rsid w:val="003329D4"/>
    <w:rsid w:val="00332D69"/>
    <w:rsid w:val="00332FC0"/>
    <w:rsid w:val="00333008"/>
    <w:rsid w:val="0033301D"/>
    <w:rsid w:val="003330BD"/>
    <w:rsid w:val="0033322C"/>
    <w:rsid w:val="00333A5E"/>
    <w:rsid w:val="00333ABF"/>
    <w:rsid w:val="003344CC"/>
    <w:rsid w:val="003346A5"/>
    <w:rsid w:val="0033573E"/>
    <w:rsid w:val="00335D6C"/>
    <w:rsid w:val="003361EE"/>
    <w:rsid w:val="003362E0"/>
    <w:rsid w:val="0033667D"/>
    <w:rsid w:val="00336901"/>
    <w:rsid w:val="00336B5C"/>
    <w:rsid w:val="00336D36"/>
    <w:rsid w:val="00336E68"/>
    <w:rsid w:val="003372C1"/>
    <w:rsid w:val="00337743"/>
    <w:rsid w:val="00337758"/>
    <w:rsid w:val="00340AD7"/>
    <w:rsid w:val="00340D81"/>
    <w:rsid w:val="00340E0B"/>
    <w:rsid w:val="00341707"/>
    <w:rsid w:val="00341885"/>
    <w:rsid w:val="00341DCF"/>
    <w:rsid w:val="00341F8F"/>
    <w:rsid w:val="0034323D"/>
    <w:rsid w:val="00343C43"/>
    <w:rsid w:val="00343DE8"/>
    <w:rsid w:val="00343EB4"/>
    <w:rsid w:val="003442C4"/>
    <w:rsid w:val="00345487"/>
    <w:rsid w:val="0034572D"/>
    <w:rsid w:val="00345990"/>
    <w:rsid w:val="00345E52"/>
    <w:rsid w:val="00345F47"/>
    <w:rsid w:val="00347D45"/>
    <w:rsid w:val="00350359"/>
    <w:rsid w:val="00350DD5"/>
    <w:rsid w:val="0035107E"/>
    <w:rsid w:val="00351253"/>
    <w:rsid w:val="00351389"/>
    <w:rsid w:val="00351D33"/>
    <w:rsid w:val="00351DA4"/>
    <w:rsid w:val="00352493"/>
    <w:rsid w:val="003524CE"/>
    <w:rsid w:val="003524D1"/>
    <w:rsid w:val="0035292E"/>
    <w:rsid w:val="00352946"/>
    <w:rsid w:val="003535BB"/>
    <w:rsid w:val="0035375A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6F5E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294A"/>
    <w:rsid w:val="003730B6"/>
    <w:rsid w:val="0037348C"/>
    <w:rsid w:val="003738CD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679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76B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7CF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6C4E"/>
    <w:rsid w:val="003977E1"/>
    <w:rsid w:val="003A0728"/>
    <w:rsid w:val="003A0ECF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B10"/>
    <w:rsid w:val="003A3B19"/>
    <w:rsid w:val="003A3E8B"/>
    <w:rsid w:val="003A3FFE"/>
    <w:rsid w:val="003A41E0"/>
    <w:rsid w:val="003A45BB"/>
    <w:rsid w:val="003A46E0"/>
    <w:rsid w:val="003A48B5"/>
    <w:rsid w:val="003A54D7"/>
    <w:rsid w:val="003A5F59"/>
    <w:rsid w:val="003A6D42"/>
    <w:rsid w:val="003A7832"/>
    <w:rsid w:val="003A7AD5"/>
    <w:rsid w:val="003A7C2E"/>
    <w:rsid w:val="003B0164"/>
    <w:rsid w:val="003B027D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3D02"/>
    <w:rsid w:val="003B589B"/>
    <w:rsid w:val="003B5A53"/>
    <w:rsid w:val="003B5B78"/>
    <w:rsid w:val="003B6194"/>
    <w:rsid w:val="003B70BE"/>
    <w:rsid w:val="003B7249"/>
    <w:rsid w:val="003B7E28"/>
    <w:rsid w:val="003C020B"/>
    <w:rsid w:val="003C0322"/>
    <w:rsid w:val="003C0761"/>
    <w:rsid w:val="003C0AFE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363"/>
    <w:rsid w:val="003C360E"/>
    <w:rsid w:val="003C3916"/>
    <w:rsid w:val="003C4B89"/>
    <w:rsid w:val="003C53DD"/>
    <w:rsid w:val="003C5638"/>
    <w:rsid w:val="003C5EDE"/>
    <w:rsid w:val="003C654C"/>
    <w:rsid w:val="003C65AA"/>
    <w:rsid w:val="003C6D35"/>
    <w:rsid w:val="003C7726"/>
    <w:rsid w:val="003C7791"/>
    <w:rsid w:val="003C7F62"/>
    <w:rsid w:val="003D0790"/>
    <w:rsid w:val="003D08C6"/>
    <w:rsid w:val="003D0B74"/>
    <w:rsid w:val="003D10D2"/>
    <w:rsid w:val="003D19AB"/>
    <w:rsid w:val="003D2512"/>
    <w:rsid w:val="003D2E20"/>
    <w:rsid w:val="003D355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D6D27"/>
    <w:rsid w:val="003E001F"/>
    <w:rsid w:val="003E0148"/>
    <w:rsid w:val="003E03CC"/>
    <w:rsid w:val="003E0E00"/>
    <w:rsid w:val="003E0E22"/>
    <w:rsid w:val="003E288B"/>
    <w:rsid w:val="003E30B0"/>
    <w:rsid w:val="003E4060"/>
    <w:rsid w:val="003E48E4"/>
    <w:rsid w:val="003E4FF2"/>
    <w:rsid w:val="003E5B62"/>
    <w:rsid w:val="003E5EA7"/>
    <w:rsid w:val="003E681E"/>
    <w:rsid w:val="003E74D0"/>
    <w:rsid w:val="003F001F"/>
    <w:rsid w:val="003F0DC1"/>
    <w:rsid w:val="003F25B3"/>
    <w:rsid w:val="003F25FF"/>
    <w:rsid w:val="003F2D09"/>
    <w:rsid w:val="003F32C4"/>
    <w:rsid w:val="003F39FE"/>
    <w:rsid w:val="003F4B7C"/>
    <w:rsid w:val="003F4BE3"/>
    <w:rsid w:val="003F52C3"/>
    <w:rsid w:val="003F559F"/>
    <w:rsid w:val="003F5F5A"/>
    <w:rsid w:val="003F6710"/>
    <w:rsid w:val="003F6C59"/>
    <w:rsid w:val="003F74C7"/>
    <w:rsid w:val="003F7970"/>
    <w:rsid w:val="00400695"/>
    <w:rsid w:val="004012E4"/>
    <w:rsid w:val="00401307"/>
    <w:rsid w:val="00401578"/>
    <w:rsid w:val="00401969"/>
    <w:rsid w:val="0040285D"/>
    <w:rsid w:val="00402A66"/>
    <w:rsid w:val="00403039"/>
    <w:rsid w:val="004030F4"/>
    <w:rsid w:val="004033F8"/>
    <w:rsid w:val="0040348F"/>
    <w:rsid w:val="0040415D"/>
    <w:rsid w:val="00404206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457"/>
    <w:rsid w:val="00411D2F"/>
    <w:rsid w:val="00411ED4"/>
    <w:rsid w:val="004121DE"/>
    <w:rsid w:val="0041249D"/>
    <w:rsid w:val="0041283E"/>
    <w:rsid w:val="004128F0"/>
    <w:rsid w:val="00412E63"/>
    <w:rsid w:val="004131C9"/>
    <w:rsid w:val="00413913"/>
    <w:rsid w:val="00413922"/>
    <w:rsid w:val="00413A99"/>
    <w:rsid w:val="00413B01"/>
    <w:rsid w:val="00414071"/>
    <w:rsid w:val="0041438D"/>
    <w:rsid w:val="00415012"/>
    <w:rsid w:val="0041568B"/>
    <w:rsid w:val="00415C3A"/>
    <w:rsid w:val="00415E9F"/>
    <w:rsid w:val="0041617C"/>
    <w:rsid w:val="00416287"/>
    <w:rsid w:val="004164EC"/>
    <w:rsid w:val="00416BFD"/>
    <w:rsid w:val="00416EFE"/>
    <w:rsid w:val="00417041"/>
    <w:rsid w:val="00420667"/>
    <w:rsid w:val="004213BE"/>
    <w:rsid w:val="004228D1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07E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6AD2"/>
    <w:rsid w:val="004373F1"/>
    <w:rsid w:val="0044038B"/>
    <w:rsid w:val="0044040B"/>
    <w:rsid w:val="00440448"/>
    <w:rsid w:val="0044063D"/>
    <w:rsid w:val="00440D36"/>
    <w:rsid w:val="00440E7C"/>
    <w:rsid w:val="00441861"/>
    <w:rsid w:val="00441BA5"/>
    <w:rsid w:val="00441C65"/>
    <w:rsid w:val="00441CD9"/>
    <w:rsid w:val="00441FF4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6C1"/>
    <w:rsid w:val="00445880"/>
    <w:rsid w:val="00445BD3"/>
    <w:rsid w:val="00445E3F"/>
    <w:rsid w:val="00445F22"/>
    <w:rsid w:val="004462FF"/>
    <w:rsid w:val="00446D9E"/>
    <w:rsid w:val="00446F14"/>
    <w:rsid w:val="00450529"/>
    <w:rsid w:val="004505EA"/>
    <w:rsid w:val="00450DF3"/>
    <w:rsid w:val="0045179D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7B8"/>
    <w:rsid w:val="00456B0D"/>
    <w:rsid w:val="00456C86"/>
    <w:rsid w:val="004571F4"/>
    <w:rsid w:val="0045768D"/>
    <w:rsid w:val="00457A9E"/>
    <w:rsid w:val="00457B7C"/>
    <w:rsid w:val="00460093"/>
    <w:rsid w:val="00460116"/>
    <w:rsid w:val="00460351"/>
    <w:rsid w:val="00460EA7"/>
    <w:rsid w:val="00461926"/>
    <w:rsid w:val="0046193A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326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06AA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6CA2"/>
    <w:rsid w:val="00477156"/>
    <w:rsid w:val="0047730D"/>
    <w:rsid w:val="0047741F"/>
    <w:rsid w:val="0047769C"/>
    <w:rsid w:val="00477A35"/>
    <w:rsid w:val="00477C74"/>
    <w:rsid w:val="00480FA6"/>
    <w:rsid w:val="00481310"/>
    <w:rsid w:val="0048169F"/>
    <w:rsid w:val="00481772"/>
    <w:rsid w:val="00481A3F"/>
    <w:rsid w:val="00481ECC"/>
    <w:rsid w:val="0048229F"/>
    <w:rsid w:val="0048231C"/>
    <w:rsid w:val="0048254A"/>
    <w:rsid w:val="004832D9"/>
    <w:rsid w:val="00483615"/>
    <w:rsid w:val="0048383B"/>
    <w:rsid w:val="004854A4"/>
    <w:rsid w:val="0048570E"/>
    <w:rsid w:val="00485AEE"/>
    <w:rsid w:val="00485DD6"/>
    <w:rsid w:val="004863AD"/>
    <w:rsid w:val="004868F4"/>
    <w:rsid w:val="00486C2D"/>
    <w:rsid w:val="00486C34"/>
    <w:rsid w:val="004875CA"/>
    <w:rsid w:val="0048773A"/>
    <w:rsid w:val="004877F3"/>
    <w:rsid w:val="00487B0D"/>
    <w:rsid w:val="00490610"/>
    <w:rsid w:val="0049078B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4DCD"/>
    <w:rsid w:val="00495144"/>
    <w:rsid w:val="004955AF"/>
    <w:rsid w:val="0049568C"/>
    <w:rsid w:val="00495C96"/>
    <w:rsid w:val="00496A54"/>
    <w:rsid w:val="0049715F"/>
    <w:rsid w:val="00497A31"/>
    <w:rsid w:val="00497B6C"/>
    <w:rsid w:val="00497D01"/>
    <w:rsid w:val="004A01BA"/>
    <w:rsid w:val="004A049C"/>
    <w:rsid w:val="004A0864"/>
    <w:rsid w:val="004A0DDE"/>
    <w:rsid w:val="004A0F5D"/>
    <w:rsid w:val="004A121F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5069"/>
    <w:rsid w:val="004A60A7"/>
    <w:rsid w:val="004A6175"/>
    <w:rsid w:val="004A63A0"/>
    <w:rsid w:val="004A63C2"/>
    <w:rsid w:val="004A65AE"/>
    <w:rsid w:val="004A6A42"/>
    <w:rsid w:val="004A6D69"/>
    <w:rsid w:val="004A7164"/>
    <w:rsid w:val="004A71FD"/>
    <w:rsid w:val="004A7599"/>
    <w:rsid w:val="004A75DB"/>
    <w:rsid w:val="004A760C"/>
    <w:rsid w:val="004A7E40"/>
    <w:rsid w:val="004A7F33"/>
    <w:rsid w:val="004B02CB"/>
    <w:rsid w:val="004B0897"/>
    <w:rsid w:val="004B194E"/>
    <w:rsid w:val="004B1F99"/>
    <w:rsid w:val="004B2A24"/>
    <w:rsid w:val="004B31DA"/>
    <w:rsid w:val="004B378A"/>
    <w:rsid w:val="004B41B0"/>
    <w:rsid w:val="004B466C"/>
    <w:rsid w:val="004B4D73"/>
    <w:rsid w:val="004B5AC7"/>
    <w:rsid w:val="004B657B"/>
    <w:rsid w:val="004B6699"/>
    <w:rsid w:val="004B6782"/>
    <w:rsid w:val="004B6F26"/>
    <w:rsid w:val="004B7363"/>
    <w:rsid w:val="004B74BE"/>
    <w:rsid w:val="004B7555"/>
    <w:rsid w:val="004B758E"/>
    <w:rsid w:val="004C0BE2"/>
    <w:rsid w:val="004C0F3E"/>
    <w:rsid w:val="004C1539"/>
    <w:rsid w:val="004C1A3E"/>
    <w:rsid w:val="004C1DF4"/>
    <w:rsid w:val="004C2E16"/>
    <w:rsid w:val="004C2F0D"/>
    <w:rsid w:val="004C33B9"/>
    <w:rsid w:val="004C3A4B"/>
    <w:rsid w:val="004C3E85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6B1"/>
    <w:rsid w:val="004D378A"/>
    <w:rsid w:val="004D381D"/>
    <w:rsid w:val="004D524C"/>
    <w:rsid w:val="004D570E"/>
    <w:rsid w:val="004D5951"/>
    <w:rsid w:val="004D5A42"/>
    <w:rsid w:val="004D5C19"/>
    <w:rsid w:val="004D5E4A"/>
    <w:rsid w:val="004D61D2"/>
    <w:rsid w:val="004D6320"/>
    <w:rsid w:val="004D77E1"/>
    <w:rsid w:val="004D7BD6"/>
    <w:rsid w:val="004D7CCB"/>
    <w:rsid w:val="004E011B"/>
    <w:rsid w:val="004E05F9"/>
    <w:rsid w:val="004E08F0"/>
    <w:rsid w:val="004E0D48"/>
    <w:rsid w:val="004E1B54"/>
    <w:rsid w:val="004E1B9B"/>
    <w:rsid w:val="004E1F77"/>
    <w:rsid w:val="004E280B"/>
    <w:rsid w:val="004E28F0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AE1"/>
    <w:rsid w:val="004E4B33"/>
    <w:rsid w:val="004E5687"/>
    <w:rsid w:val="004E5754"/>
    <w:rsid w:val="004E5F14"/>
    <w:rsid w:val="004E627F"/>
    <w:rsid w:val="004E724A"/>
    <w:rsid w:val="004E76A7"/>
    <w:rsid w:val="004E7E7D"/>
    <w:rsid w:val="004F0237"/>
    <w:rsid w:val="004F03EC"/>
    <w:rsid w:val="004F0A07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3D7A"/>
    <w:rsid w:val="004F4284"/>
    <w:rsid w:val="004F441A"/>
    <w:rsid w:val="004F46E5"/>
    <w:rsid w:val="004F5342"/>
    <w:rsid w:val="004F53E1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2F8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5A8"/>
    <w:rsid w:val="00510836"/>
    <w:rsid w:val="00510FA0"/>
    <w:rsid w:val="00511370"/>
    <w:rsid w:val="00511473"/>
    <w:rsid w:val="00511694"/>
    <w:rsid w:val="00511EBD"/>
    <w:rsid w:val="00512177"/>
    <w:rsid w:val="00512532"/>
    <w:rsid w:val="005129FD"/>
    <w:rsid w:val="00512D92"/>
    <w:rsid w:val="00513153"/>
    <w:rsid w:val="00513CF3"/>
    <w:rsid w:val="00513FA1"/>
    <w:rsid w:val="0051420B"/>
    <w:rsid w:val="00514797"/>
    <w:rsid w:val="005154C1"/>
    <w:rsid w:val="005156D6"/>
    <w:rsid w:val="005156F4"/>
    <w:rsid w:val="005157FF"/>
    <w:rsid w:val="005158D9"/>
    <w:rsid w:val="00515CC6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1DFF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0B19"/>
    <w:rsid w:val="00541287"/>
    <w:rsid w:val="0054167D"/>
    <w:rsid w:val="00541D72"/>
    <w:rsid w:val="00541F1D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4DEA"/>
    <w:rsid w:val="00545207"/>
    <w:rsid w:val="0054591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4152"/>
    <w:rsid w:val="0055510D"/>
    <w:rsid w:val="00555154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0D46"/>
    <w:rsid w:val="005612B2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6E12"/>
    <w:rsid w:val="0056714E"/>
    <w:rsid w:val="005672AD"/>
    <w:rsid w:val="00567C84"/>
    <w:rsid w:val="00570563"/>
    <w:rsid w:val="0057075E"/>
    <w:rsid w:val="00570DA9"/>
    <w:rsid w:val="005711F8"/>
    <w:rsid w:val="00571765"/>
    <w:rsid w:val="005717DB"/>
    <w:rsid w:val="00571853"/>
    <w:rsid w:val="00571FD0"/>
    <w:rsid w:val="00572BAF"/>
    <w:rsid w:val="00572D27"/>
    <w:rsid w:val="00573E15"/>
    <w:rsid w:val="0057499B"/>
    <w:rsid w:val="00575AB3"/>
    <w:rsid w:val="00575B68"/>
    <w:rsid w:val="00575DF2"/>
    <w:rsid w:val="00575F0E"/>
    <w:rsid w:val="00575FFB"/>
    <w:rsid w:val="00576617"/>
    <w:rsid w:val="0057696E"/>
    <w:rsid w:val="00576A91"/>
    <w:rsid w:val="00576E9E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2324"/>
    <w:rsid w:val="00593810"/>
    <w:rsid w:val="00593CF1"/>
    <w:rsid w:val="00593F51"/>
    <w:rsid w:val="00594B9C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2F4"/>
    <w:rsid w:val="005A3D07"/>
    <w:rsid w:val="005A4173"/>
    <w:rsid w:val="005A4218"/>
    <w:rsid w:val="005A440A"/>
    <w:rsid w:val="005A4968"/>
    <w:rsid w:val="005A4E2D"/>
    <w:rsid w:val="005A4F36"/>
    <w:rsid w:val="005A62C2"/>
    <w:rsid w:val="005A6B90"/>
    <w:rsid w:val="005A6C63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0F8F"/>
    <w:rsid w:val="005B11A9"/>
    <w:rsid w:val="005B148B"/>
    <w:rsid w:val="005B266A"/>
    <w:rsid w:val="005B2770"/>
    <w:rsid w:val="005B2C8E"/>
    <w:rsid w:val="005B2F42"/>
    <w:rsid w:val="005B37C1"/>
    <w:rsid w:val="005B3DDC"/>
    <w:rsid w:val="005B4069"/>
    <w:rsid w:val="005B418D"/>
    <w:rsid w:val="005B4596"/>
    <w:rsid w:val="005B45D0"/>
    <w:rsid w:val="005B45E5"/>
    <w:rsid w:val="005B47D0"/>
    <w:rsid w:val="005B4958"/>
    <w:rsid w:val="005B5702"/>
    <w:rsid w:val="005B589D"/>
    <w:rsid w:val="005B62F2"/>
    <w:rsid w:val="005B65BA"/>
    <w:rsid w:val="005B6627"/>
    <w:rsid w:val="005B6628"/>
    <w:rsid w:val="005B69E5"/>
    <w:rsid w:val="005B6BD2"/>
    <w:rsid w:val="005B714B"/>
    <w:rsid w:val="005B7C60"/>
    <w:rsid w:val="005B7DAC"/>
    <w:rsid w:val="005C0F0D"/>
    <w:rsid w:val="005C1348"/>
    <w:rsid w:val="005C1566"/>
    <w:rsid w:val="005C21CD"/>
    <w:rsid w:val="005C2630"/>
    <w:rsid w:val="005C26F9"/>
    <w:rsid w:val="005C2C2C"/>
    <w:rsid w:val="005C2FC6"/>
    <w:rsid w:val="005C3E1E"/>
    <w:rsid w:val="005C43C7"/>
    <w:rsid w:val="005C464A"/>
    <w:rsid w:val="005C481B"/>
    <w:rsid w:val="005C4A24"/>
    <w:rsid w:val="005C4FE4"/>
    <w:rsid w:val="005C54E4"/>
    <w:rsid w:val="005C5F81"/>
    <w:rsid w:val="005C6044"/>
    <w:rsid w:val="005C6472"/>
    <w:rsid w:val="005C6A29"/>
    <w:rsid w:val="005C7983"/>
    <w:rsid w:val="005D04F0"/>
    <w:rsid w:val="005D0BF8"/>
    <w:rsid w:val="005D0EAD"/>
    <w:rsid w:val="005D18D3"/>
    <w:rsid w:val="005D244B"/>
    <w:rsid w:val="005D295A"/>
    <w:rsid w:val="005D436A"/>
    <w:rsid w:val="005D4C9C"/>
    <w:rsid w:val="005D53FD"/>
    <w:rsid w:val="005D5438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C8E"/>
    <w:rsid w:val="005E4DCF"/>
    <w:rsid w:val="005E59C7"/>
    <w:rsid w:val="005E64AF"/>
    <w:rsid w:val="005E6531"/>
    <w:rsid w:val="005E68D3"/>
    <w:rsid w:val="005E7D59"/>
    <w:rsid w:val="005F06E2"/>
    <w:rsid w:val="005F07A6"/>
    <w:rsid w:val="005F0E4E"/>
    <w:rsid w:val="005F0E7C"/>
    <w:rsid w:val="005F11A7"/>
    <w:rsid w:val="005F12BD"/>
    <w:rsid w:val="005F16E5"/>
    <w:rsid w:val="005F20B0"/>
    <w:rsid w:val="005F25F3"/>
    <w:rsid w:val="005F2764"/>
    <w:rsid w:val="005F2DF3"/>
    <w:rsid w:val="005F3060"/>
    <w:rsid w:val="005F35A2"/>
    <w:rsid w:val="005F4662"/>
    <w:rsid w:val="005F4D76"/>
    <w:rsid w:val="005F527F"/>
    <w:rsid w:val="005F5424"/>
    <w:rsid w:val="005F5778"/>
    <w:rsid w:val="005F6AA7"/>
    <w:rsid w:val="005F72C0"/>
    <w:rsid w:val="006008E1"/>
    <w:rsid w:val="00600E6F"/>
    <w:rsid w:val="00600FAE"/>
    <w:rsid w:val="00601249"/>
    <w:rsid w:val="00601765"/>
    <w:rsid w:val="00601850"/>
    <w:rsid w:val="00602484"/>
    <w:rsid w:val="0060298E"/>
    <w:rsid w:val="00602CBC"/>
    <w:rsid w:val="0060364D"/>
    <w:rsid w:val="006037C1"/>
    <w:rsid w:val="00604911"/>
    <w:rsid w:val="006051FC"/>
    <w:rsid w:val="00605211"/>
    <w:rsid w:val="00605888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29A1"/>
    <w:rsid w:val="006154C4"/>
    <w:rsid w:val="00615B06"/>
    <w:rsid w:val="00615CF6"/>
    <w:rsid w:val="00616292"/>
    <w:rsid w:val="006164A2"/>
    <w:rsid w:val="00616606"/>
    <w:rsid w:val="00616B71"/>
    <w:rsid w:val="00616C25"/>
    <w:rsid w:val="00617641"/>
    <w:rsid w:val="0061792D"/>
    <w:rsid w:val="00617DB1"/>
    <w:rsid w:val="00617F2C"/>
    <w:rsid w:val="006213CD"/>
    <w:rsid w:val="00622478"/>
    <w:rsid w:val="006224CE"/>
    <w:rsid w:val="00622E1A"/>
    <w:rsid w:val="00622E52"/>
    <w:rsid w:val="0062341B"/>
    <w:rsid w:val="0062341D"/>
    <w:rsid w:val="006235F1"/>
    <w:rsid w:val="006237D6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EFC"/>
    <w:rsid w:val="00627F89"/>
    <w:rsid w:val="0063022D"/>
    <w:rsid w:val="006308F3"/>
    <w:rsid w:val="00630E59"/>
    <w:rsid w:val="00631709"/>
    <w:rsid w:val="0063366C"/>
    <w:rsid w:val="006336B5"/>
    <w:rsid w:val="0063398D"/>
    <w:rsid w:val="00633D00"/>
    <w:rsid w:val="00634C09"/>
    <w:rsid w:val="00634CCF"/>
    <w:rsid w:val="00636CA6"/>
    <w:rsid w:val="0063744B"/>
    <w:rsid w:val="0063751B"/>
    <w:rsid w:val="0064091C"/>
    <w:rsid w:val="00640987"/>
    <w:rsid w:val="006414D4"/>
    <w:rsid w:val="00641A18"/>
    <w:rsid w:val="00642170"/>
    <w:rsid w:val="006422EC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23B3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049"/>
    <w:rsid w:val="0065461D"/>
    <w:rsid w:val="00654926"/>
    <w:rsid w:val="00654EA7"/>
    <w:rsid w:val="00655023"/>
    <w:rsid w:val="00655054"/>
    <w:rsid w:val="006550B7"/>
    <w:rsid w:val="00655DB8"/>
    <w:rsid w:val="00655EB2"/>
    <w:rsid w:val="006577DC"/>
    <w:rsid w:val="00657833"/>
    <w:rsid w:val="006600E8"/>
    <w:rsid w:val="00660243"/>
    <w:rsid w:val="0066073A"/>
    <w:rsid w:val="006608F3"/>
    <w:rsid w:val="0066103F"/>
    <w:rsid w:val="0066119D"/>
    <w:rsid w:val="0066143D"/>
    <w:rsid w:val="00661F3F"/>
    <w:rsid w:val="00662063"/>
    <w:rsid w:val="00662176"/>
    <w:rsid w:val="00663B32"/>
    <w:rsid w:val="00663E64"/>
    <w:rsid w:val="006645DD"/>
    <w:rsid w:val="00664EB8"/>
    <w:rsid w:val="00664FED"/>
    <w:rsid w:val="006653A2"/>
    <w:rsid w:val="006653CC"/>
    <w:rsid w:val="006658B6"/>
    <w:rsid w:val="00665CBF"/>
    <w:rsid w:val="006665C2"/>
    <w:rsid w:val="006670E6"/>
    <w:rsid w:val="006672DF"/>
    <w:rsid w:val="00667AEA"/>
    <w:rsid w:val="00667B7F"/>
    <w:rsid w:val="00670091"/>
    <w:rsid w:val="00670A84"/>
    <w:rsid w:val="00670BF4"/>
    <w:rsid w:val="006717C2"/>
    <w:rsid w:val="006720B9"/>
    <w:rsid w:val="0067239F"/>
    <w:rsid w:val="00673438"/>
    <w:rsid w:val="00673551"/>
    <w:rsid w:val="006735AA"/>
    <w:rsid w:val="006736FF"/>
    <w:rsid w:val="00673A5F"/>
    <w:rsid w:val="00673AB0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55"/>
    <w:rsid w:val="006804E0"/>
    <w:rsid w:val="006808B6"/>
    <w:rsid w:val="00680B7B"/>
    <w:rsid w:val="00680E12"/>
    <w:rsid w:val="00681125"/>
    <w:rsid w:val="00681164"/>
    <w:rsid w:val="006825FB"/>
    <w:rsid w:val="006832B1"/>
    <w:rsid w:val="00683F8F"/>
    <w:rsid w:val="0068442E"/>
    <w:rsid w:val="00684580"/>
    <w:rsid w:val="00684777"/>
    <w:rsid w:val="006849D5"/>
    <w:rsid w:val="00684C5B"/>
    <w:rsid w:val="00685304"/>
    <w:rsid w:val="00686A65"/>
    <w:rsid w:val="006870CC"/>
    <w:rsid w:val="00687E7D"/>
    <w:rsid w:val="006914B0"/>
    <w:rsid w:val="0069192F"/>
    <w:rsid w:val="00692238"/>
    <w:rsid w:val="00692971"/>
    <w:rsid w:val="00692E29"/>
    <w:rsid w:val="00692FFC"/>
    <w:rsid w:val="0069316B"/>
    <w:rsid w:val="006933CA"/>
    <w:rsid w:val="00693666"/>
    <w:rsid w:val="006936CD"/>
    <w:rsid w:val="00693EE2"/>
    <w:rsid w:val="006940B4"/>
    <w:rsid w:val="00694B16"/>
    <w:rsid w:val="00694CE4"/>
    <w:rsid w:val="00694D19"/>
    <w:rsid w:val="00695281"/>
    <w:rsid w:val="00695B61"/>
    <w:rsid w:val="0069609D"/>
    <w:rsid w:val="00696112"/>
    <w:rsid w:val="0069630A"/>
    <w:rsid w:val="0069651E"/>
    <w:rsid w:val="006976FF"/>
    <w:rsid w:val="00697D12"/>
    <w:rsid w:val="006A09DF"/>
    <w:rsid w:val="006A0D22"/>
    <w:rsid w:val="006A1C9A"/>
    <w:rsid w:val="006A1EDE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7AD"/>
    <w:rsid w:val="006A7BF0"/>
    <w:rsid w:val="006B0204"/>
    <w:rsid w:val="006B05D8"/>
    <w:rsid w:val="006B11E4"/>
    <w:rsid w:val="006B13C0"/>
    <w:rsid w:val="006B14F5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092"/>
    <w:rsid w:val="006B6866"/>
    <w:rsid w:val="006B68B5"/>
    <w:rsid w:val="006B6E5A"/>
    <w:rsid w:val="006B7069"/>
    <w:rsid w:val="006B740A"/>
    <w:rsid w:val="006B7771"/>
    <w:rsid w:val="006C062D"/>
    <w:rsid w:val="006C1179"/>
    <w:rsid w:val="006C1263"/>
    <w:rsid w:val="006C14B7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2FD4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4BD"/>
    <w:rsid w:val="006E78BE"/>
    <w:rsid w:val="006E7E3B"/>
    <w:rsid w:val="006F0B1B"/>
    <w:rsid w:val="006F1000"/>
    <w:rsid w:val="006F108C"/>
    <w:rsid w:val="006F148E"/>
    <w:rsid w:val="006F2AA3"/>
    <w:rsid w:val="006F2BC4"/>
    <w:rsid w:val="006F300A"/>
    <w:rsid w:val="006F31EF"/>
    <w:rsid w:val="006F3494"/>
    <w:rsid w:val="006F4721"/>
    <w:rsid w:val="006F47EB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1B8"/>
    <w:rsid w:val="007003AF"/>
    <w:rsid w:val="007004E7"/>
    <w:rsid w:val="0070117B"/>
    <w:rsid w:val="0070221E"/>
    <w:rsid w:val="007029A6"/>
    <w:rsid w:val="007031F7"/>
    <w:rsid w:val="00703C2C"/>
    <w:rsid w:val="00704231"/>
    <w:rsid w:val="00704AF9"/>
    <w:rsid w:val="00704B46"/>
    <w:rsid w:val="00704FA1"/>
    <w:rsid w:val="00705233"/>
    <w:rsid w:val="00705455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598"/>
    <w:rsid w:val="00712A5A"/>
    <w:rsid w:val="0071339D"/>
    <w:rsid w:val="007141A9"/>
    <w:rsid w:val="00714555"/>
    <w:rsid w:val="00715057"/>
    <w:rsid w:val="00716FC7"/>
    <w:rsid w:val="0071792D"/>
    <w:rsid w:val="007179E2"/>
    <w:rsid w:val="00717B37"/>
    <w:rsid w:val="00717CF4"/>
    <w:rsid w:val="00717D17"/>
    <w:rsid w:val="00717D1D"/>
    <w:rsid w:val="00717FB8"/>
    <w:rsid w:val="00720C49"/>
    <w:rsid w:val="00720FBD"/>
    <w:rsid w:val="0072102A"/>
    <w:rsid w:val="00722701"/>
    <w:rsid w:val="00722978"/>
    <w:rsid w:val="0072310A"/>
    <w:rsid w:val="00724618"/>
    <w:rsid w:val="007253F2"/>
    <w:rsid w:val="0072586F"/>
    <w:rsid w:val="0072596D"/>
    <w:rsid w:val="00726481"/>
    <w:rsid w:val="007268A3"/>
    <w:rsid w:val="007277AA"/>
    <w:rsid w:val="00727899"/>
    <w:rsid w:val="00727EBB"/>
    <w:rsid w:val="007302B4"/>
    <w:rsid w:val="00731381"/>
    <w:rsid w:val="00731413"/>
    <w:rsid w:val="00732AA1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D7A"/>
    <w:rsid w:val="00744E5B"/>
    <w:rsid w:val="00745066"/>
    <w:rsid w:val="007451DE"/>
    <w:rsid w:val="00746813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C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5C6"/>
    <w:rsid w:val="00764649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67265"/>
    <w:rsid w:val="007676E5"/>
    <w:rsid w:val="00770454"/>
    <w:rsid w:val="007704F0"/>
    <w:rsid w:val="00770927"/>
    <w:rsid w:val="00770AEA"/>
    <w:rsid w:val="00770BF7"/>
    <w:rsid w:val="00770E01"/>
    <w:rsid w:val="007716CC"/>
    <w:rsid w:val="0077296F"/>
    <w:rsid w:val="00772B3F"/>
    <w:rsid w:val="007731E1"/>
    <w:rsid w:val="00773A61"/>
    <w:rsid w:val="00773C1E"/>
    <w:rsid w:val="00773EC6"/>
    <w:rsid w:val="00774427"/>
    <w:rsid w:val="00774BFF"/>
    <w:rsid w:val="00774CB7"/>
    <w:rsid w:val="007750A5"/>
    <w:rsid w:val="00775381"/>
    <w:rsid w:val="00775708"/>
    <w:rsid w:val="00775890"/>
    <w:rsid w:val="00775910"/>
    <w:rsid w:val="00775DC1"/>
    <w:rsid w:val="007760F0"/>
    <w:rsid w:val="0077678D"/>
    <w:rsid w:val="00776B5B"/>
    <w:rsid w:val="00776F47"/>
    <w:rsid w:val="00777496"/>
    <w:rsid w:val="00777A1A"/>
    <w:rsid w:val="00777C95"/>
    <w:rsid w:val="0078026F"/>
    <w:rsid w:val="007806BB"/>
    <w:rsid w:val="00780CFA"/>
    <w:rsid w:val="007811F2"/>
    <w:rsid w:val="00781CD9"/>
    <w:rsid w:val="00781F30"/>
    <w:rsid w:val="0078267D"/>
    <w:rsid w:val="007839D9"/>
    <w:rsid w:val="00783CA2"/>
    <w:rsid w:val="00783DCF"/>
    <w:rsid w:val="007843C9"/>
    <w:rsid w:val="00784899"/>
    <w:rsid w:val="00784A50"/>
    <w:rsid w:val="00784B21"/>
    <w:rsid w:val="00784BCA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BA1"/>
    <w:rsid w:val="00786DED"/>
    <w:rsid w:val="00787B13"/>
    <w:rsid w:val="00787D40"/>
    <w:rsid w:val="007901E7"/>
    <w:rsid w:val="00790ABE"/>
    <w:rsid w:val="00790B8C"/>
    <w:rsid w:val="0079167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A0287"/>
    <w:rsid w:val="007A034F"/>
    <w:rsid w:val="007A0659"/>
    <w:rsid w:val="007A0B36"/>
    <w:rsid w:val="007A107B"/>
    <w:rsid w:val="007A17B6"/>
    <w:rsid w:val="007A181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625D"/>
    <w:rsid w:val="007A6EEA"/>
    <w:rsid w:val="007A74BB"/>
    <w:rsid w:val="007A77C0"/>
    <w:rsid w:val="007A7F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6CD"/>
    <w:rsid w:val="007B6898"/>
    <w:rsid w:val="007B6950"/>
    <w:rsid w:val="007B6D04"/>
    <w:rsid w:val="007B6F15"/>
    <w:rsid w:val="007B75C8"/>
    <w:rsid w:val="007B7797"/>
    <w:rsid w:val="007B7CE6"/>
    <w:rsid w:val="007C0478"/>
    <w:rsid w:val="007C0701"/>
    <w:rsid w:val="007C08A5"/>
    <w:rsid w:val="007C0F4C"/>
    <w:rsid w:val="007C143A"/>
    <w:rsid w:val="007C18E1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431"/>
    <w:rsid w:val="007C5616"/>
    <w:rsid w:val="007C57A2"/>
    <w:rsid w:val="007C57BA"/>
    <w:rsid w:val="007C5926"/>
    <w:rsid w:val="007C5AA0"/>
    <w:rsid w:val="007C686E"/>
    <w:rsid w:val="007C68E4"/>
    <w:rsid w:val="007C6937"/>
    <w:rsid w:val="007C6A87"/>
    <w:rsid w:val="007C6D5F"/>
    <w:rsid w:val="007C7A87"/>
    <w:rsid w:val="007C7F5E"/>
    <w:rsid w:val="007D01DE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44D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4DA5"/>
    <w:rsid w:val="007E515C"/>
    <w:rsid w:val="007E53F8"/>
    <w:rsid w:val="007E5672"/>
    <w:rsid w:val="007E5813"/>
    <w:rsid w:val="007E5C93"/>
    <w:rsid w:val="007E5CC3"/>
    <w:rsid w:val="007E6040"/>
    <w:rsid w:val="007E653C"/>
    <w:rsid w:val="007E67D2"/>
    <w:rsid w:val="007E6B9F"/>
    <w:rsid w:val="007E72A0"/>
    <w:rsid w:val="007E73EF"/>
    <w:rsid w:val="007E74EB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34B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46CA"/>
    <w:rsid w:val="0080527B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E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5D6"/>
    <w:rsid w:val="0081496A"/>
    <w:rsid w:val="0081534A"/>
    <w:rsid w:val="0081557C"/>
    <w:rsid w:val="008163C8"/>
    <w:rsid w:val="00816751"/>
    <w:rsid w:val="008167DB"/>
    <w:rsid w:val="00816910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45C2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6B8A"/>
    <w:rsid w:val="00837008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61B"/>
    <w:rsid w:val="00842E47"/>
    <w:rsid w:val="00842FE2"/>
    <w:rsid w:val="00843CBD"/>
    <w:rsid w:val="00843D0A"/>
    <w:rsid w:val="00844D27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2EDC"/>
    <w:rsid w:val="0085362D"/>
    <w:rsid w:val="00853E15"/>
    <w:rsid w:val="00854204"/>
    <w:rsid w:val="00854256"/>
    <w:rsid w:val="00854B0F"/>
    <w:rsid w:val="00854C4C"/>
    <w:rsid w:val="00855073"/>
    <w:rsid w:val="0085563A"/>
    <w:rsid w:val="008569D7"/>
    <w:rsid w:val="0085714C"/>
    <w:rsid w:val="00857539"/>
    <w:rsid w:val="00861481"/>
    <w:rsid w:val="00861B29"/>
    <w:rsid w:val="00861CCA"/>
    <w:rsid w:val="008624E5"/>
    <w:rsid w:val="00862642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BD2"/>
    <w:rsid w:val="00864F6D"/>
    <w:rsid w:val="008652EB"/>
    <w:rsid w:val="008673E9"/>
    <w:rsid w:val="008675C7"/>
    <w:rsid w:val="00867737"/>
    <w:rsid w:val="008677B7"/>
    <w:rsid w:val="00867BC5"/>
    <w:rsid w:val="0087003A"/>
    <w:rsid w:val="008706ED"/>
    <w:rsid w:val="00870768"/>
    <w:rsid w:val="00871005"/>
    <w:rsid w:val="00871855"/>
    <w:rsid w:val="00871E27"/>
    <w:rsid w:val="00871F61"/>
    <w:rsid w:val="00872A5F"/>
    <w:rsid w:val="0087312F"/>
    <w:rsid w:val="008733C6"/>
    <w:rsid w:val="0087359A"/>
    <w:rsid w:val="00873705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7B9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538D"/>
    <w:rsid w:val="00885DF3"/>
    <w:rsid w:val="00887029"/>
    <w:rsid w:val="00887FE2"/>
    <w:rsid w:val="008900ED"/>
    <w:rsid w:val="008905FB"/>
    <w:rsid w:val="00890C69"/>
    <w:rsid w:val="00891569"/>
    <w:rsid w:val="0089185A"/>
    <w:rsid w:val="00891C45"/>
    <w:rsid w:val="00891F2B"/>
    <w:rsid w:val="0089289E"/>
    <w:rsid w:val="00892947"/>
    <w:rsid w:val="00893175"/>
    <w:rsid w:val="00893298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99C"/>
    <w:rsid w:val="008A0C51"/>
    <w:rsid w:val="008A127A"/>
    <w:rsid w:val="008A1D71"/>
    <w:rsid w:val="008A1D72"/>
    <w:rsid w:val="008A1E59"/>
    <w:rsid w:val="008A29B8"/>
    <w:rsid w:val="008A2D95"/>
    <w:rsid w:val="008A3110"/>
    <w:rsid w:val="008A3122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686"/>
    <w:rsid w:val="008A69E6"/>
    <w:rsid w:val="008A7220"/>
    <w:rsid w:val="008B097C"/>
    <w:rsid w:val="008B0E93"/>
    <w:rsid w:val="008B1095"/>
    <w:rsid w:val="008B19B7"/>
    <w:rsid w:val="008B23AB"/>
    <w:rsid w:val="008B2E2D"/>
    <w:rsid w:val="008B37BE"/>
    <w:rsid w:val="008B4767"/>
    <w:rsid w:val="008B47DB"/>
    <w:rsid w:val="008B497F"/>
    <w:rsid w:val="008B49A1"/>
    <w:rsid w:val="008B4A3D"/>
    <w:rsid w:val="008B4DDE"/>
    <w:rsid w:val="008B5708"/>
    <w:rsid w:val="008B5869"/>
    <w:rsid w:val="008B59D2"/>
    <w:rsid w:val="008B6390"/>
    <w:rsid w:val="008B67A8"/>
    <w:rsid w:val="008B6952"/>
    <w:rsid w:val="008B6C25"/>
    <w:rsid w:val="008B6DC9"/>
    <w:rsid w:val="008B6F6C"/>
    <w:rsid w:val="008B745D"/>
    <w:rsid w:val="008B76EB"/>
    <w:rsid w:val="008B7DAA"/>
    <w:rsid w:val="008C202D"/>
    <w:rsid w:val="008C2457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4F05"/>
    <w:rsid w:val="008C5B99"/>
    <w:rsid w:val="008C6AB0"/>
    <w:rsid w:val="008C7279"/>
    <w:rsid w:val="008C7B05"/>
    <w:rsid w:val="008C7B53"/>
    <w:rsid w:val="008D0296"/>
    <w:rsid w:val="008D08D4"/>
    <w:rsid w:val="008D0E21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1EF2"/>
    <w:rsid w:val="008E21F2"/>
    <w:rsid w:val="008E255A"/>
    <w:rsid w:val="008E34DE"/>
    <w:rsid w:val="008E4946"/>
    <w:rsid w:val="008E5873"/>
    <w:rsid w:val="008E58FC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106"/>
    <w:rsid w:val="008F5B18"/>
    <w:rsid w:val="008F7801"/>
    <w:rsid w:val="008F7EC0"/>
    <w:rsid w:val="00900423"/>
    <w:rsid w:val="0090047D"/>
    <w:rsid w:val="0090126B"/>
    <w:rsid w:val="00901D5C"/>
    <w:rsid w:val="00902605"/>
    <w:rsid w:val="0090294A"/>
    <w:rsid w:val="00902990"/>
    <w:rsid w:val="00902B00"/>
    <w:rsid w:val="00903D3A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4AF2"/>
    <w:rsid w:val="00915120"/>
    <w:rsid w:val="00915810"/>
    <w:rsid w:val="009159C7"/>
    <w:rsid w:val="00915A04"/>
    <w:rsid w:val="00915B0D"/>
    <w:rsid w:val="00915BDA"/>
    <w:rsid w:val="00915F02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6FB3"/>
    <w:rsid w:val="00927C43"/>
    <w:rsid w:val="00927D66"/>
    <w:rsid w:val="0093092E"/>
    <w:rsid w:val="00930CBC"/>
    <w:rsid w:val="009323B0"/>
    <w:rsid w:val="009324DA"/>
    <w:rsid w:val="009325AC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37A1C"/>
    <w:rsid w:val="009400F9"/>
    <w:rsid w:val="00940AE2"/>
    <w:rsid w:val="00940FB4"/>
    <w:rsid w:val="00941464"/>
    <w:rsid w:val="00941E4C"/>
    <w:rsid w:val="00941F82"/>
    <w:rsid w:val="009431A4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47E14"/>
    <w:rsid w:val="0095057B"/>
    <w:rsid w:val="009509CF"/>
    <w:rsid w:val="009517B8"/>
    <w:rsid w:val="00952345"/>
    <w:rsid w:val="00952429"/>
    <w:rsid w:val="00952B20"/>
    <w:rsid w:val="00952D6C"/>
    <w:rsid w:val="009543D7"/>
    <w:rsid w:val="0095532F"/>
    <w:rsid w:val="00955653"/>
    <w:rsid w:val="009559B6"/>
    <w:rsid w:val="00956A68"/>
    <w:rsid w:val="00956D55"/>
    <w:rsid w:val="00957489"/>
    <w:rsid w:val="0096023C"/>
    <w:rsid w:val="00960762"/>
    <w:rsid w:val="0096090C"/>
    <w:rsid w:val="00960BA0"/>
    <w:rsid w:val="00960BED"/>
    <w:rsid w:val="0096103D"/>
    <w:rsid w:val="0096111A"/>
    <w:rsid w:val="00961A87"/>
    <w:rsid w:val="009626DE"/>
    <w:rsid w:val="00962D18"/>
    <w:rsid w:val="00962E07"/>
    <w:rsid w:val="00962FC9"/>
    <w:rsid w:val="00963A64"/>
    <w:rsid w:val="00964310"/>
    <w:rsid w:val="0096432D"/>
    <w:rsid w:val="009645FA"/>
    <w:rsid w:val="009646F4"/>
    <w:rsid w:val="009648DA"/>
    <w:rsid w:val="0096564E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D86"/>
    <w:rsid w:val="00974119"/>
    <w:rsid w:val="00974340"/>
    <w:rsid w:val="009745CF"/>
    <w:rsid w:val="009750A7"/>
    <w:rsid w:val="0097536D"/>
    <w:rsid w:val="009754E0"/>
    <w:rsid w:val="00975CBA"/>
    <w:rsid w:val="00975E8A"/>
    <w:rsid w:val="0097607D"/>
    <w:rsid w:val="0097652F"/>
    <w:rsid w:val="009765D9"/>
    <w:rsid w:val="00976EB7"/>
    <w:rsid w:val="0097715F"/>
    <w:rsid w:val="00977454"/>
    <w:rsid w:val="00977A17"/>
    <w:rsid w:val="00980183"/>
    <w:rsid w:val="00981857"/>
    <w:rsid w:val="00981BDD"/>
    <w:rsid w:val="00981C07"/>
    <w:rsid w:val="00981FDE"/>
    <w:rsid w:val="0098227B"/>
    <w:rsid w:val="0098288B"/>
    <w:rsid w:val="00982AEB"/>
    <w:rsid w:val="00982F7A"/>
    <w:rsid w:val="0098328B"/>
    <w:rsid w:val="00983585"/>
    <w:rsid w:val="00983870"/>
    <w:rsid w:val="0098387F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73F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8EF"/>
    <w:rsid w:val="009A2A36"/>
    <w:rsid w:val="009A2C96"/>
    <w:rsid w:val="009A2D85"/>
    <w:rsid w:val="009A2F9A"/>
    <w:rsid w:val="009A3A3E"/>
    <w:rsid w:val="009A500E"/>
    <w:rsid w:val="009A5E09"/>
    <w:rsid w:val="009A5FE1"/>
    <w:rsid w:val="009A6123"/>
    <w:rsid w:val="009A677A"/>
    <w:rsid w:val="009A6CDA"/>
    <w:rsid w:val="009A6CE8"/>
    <w:rsid w:val="009A6D41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CE4"/>
    <w:rsid w:val="009C1EF9"/>
    <w:rsid w:val="009C2208"/>
    <w:rsid w:val="009C24F7"/>
    <w:rsid w:val="009C29E5"/>
    <w:rsid w:val="009C306F"/>
    <w:rsid w:val="009C35A1"/>
    <w:rsid w:val="009C3BE5"/>
    <w:rsid w:val="009C3FA9"/>
    <w:rsid w:val="009C3FB2"/>
    <w:rsid w:val="009C40A5"/>
    <w:rsid w:val="009C40C8"/>
    <w:rsid w:val="009C4576"/>
    <w:rsid w:val="009C4B85"/>
    <w:rsid w:val="009C4C0B"/>
    <w:rsid w:val="009C4E95"/>
    <w:rsid w:val="009C56D0"/>
    <w:rsid w:val="009C6C3B"/>
    <w:rsid w:val="009C6C68"/>
    <w:rsid w:val="009C6C6D"/>
    <w:rsid w:val="009C760A"/>
    <w:rsid w:val="009D022A"/>
    <w:rsid w:val="009D07F8"/>
    <w:rsid w:val="009D09A5"/>
    <w:rsid w:val="009D107A"/>
    <w:rsid w:val="009D1612"/>
    <w:rsid w:val="009D2CE0"/>
    <w:rsid w:val="009D3D8D"/>
    <w:rsid w:val="009D3ECA"/>
    <w:rsid w:val="009D4467"/>
    <w:rsid w:val="009D46A7"/>
    <w:rsid w:val="009D6BE8"/>
    <w:rsid w:val="009D6C31"/>
    <w:rsid w:val="009D6E4B"/>
    <w:rsid w:val="009D7D19"/>
    <w:rsid w:val="009E0110"/>
    <w:rsid w:val="009E0F79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844"/>
    <w:rsid w:val="009F1E3B"/>
    <w:rsid w:val="009F2624"/>
    <w:rsid w:val="009F282F"/>
    <w:rsid w:val="009F2B33"/>
    <w:rsid w:val="009F3656"/>
    <w:rsid w:val="009F3AB3"/>
    <w:rsid w:val="009F3D38"/>
    <w:rsid w:val="009F3E98"/>
    <w:rsid w:val="009F459B"/>
    <w:rsid w:val="009F48B4"/>
    <w:rsid w:val="009F520C"/>
    <w:rsid w:val="009F5596"/>
    <w:rsid w:val="009F594C"/>
    <w:rsid w:val="009F5ED5"/>
    <w:rsid w:val="009F6700"/>
    <w:rsid w:val="009F68E8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7E"/>
    <w:rsid w:val="00A204A5"/>
    <w:rsid w:val="00A204EB"/>
    <w:rsid w:val="00A205E8"/>
    <w:rsid w:val="00A20845"/>
    <w:rsid w:val="00A20991"/>
    <w:rsid w:val="00A20C54"/>
    <w:rsid w:val="00A20DB6"/>
    <w:rsid w:val="00A21277"/>
    <w:rsid w:val="00A2253F"/>
    <w:rsid w:val="00A2285C"/>
    <w:rsid w:val="00A229CB"/>
    <w:rsid w:val="00A22DE6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279BA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6"/>
    <w:rsid w:val="00A3381E"/>
    <w:rsid w:val="00A33889"/>
    <w:rsid w:val="00A33C5D"/>
    <w:rsid w:val="00A33F49"/>
    <w:rsid w:val="00A3406F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11A"/>
    <w:rsid w:val="00A446A9"/>
    <w:rsid w:val="00A44871"/>
    <w:rsid w:val="00A4556A"/>
    <w:rsid w:val="00A45A3D"/>
    <w:rsid w:val="00A45A6E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041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4883"/>
    <w:rsid w:val="00A5515C"/>
    <w:rsid w:val="00A55199"/>
    <w:rsid w:val="00A552AD"/>
    <w:rsid w:val="00A55801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6A5A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259"/>
    <w:rsid w:val="00A7752E"/>
    <w:rsid w:val="00A776DC"/>
    <w:rsid w:val="00A77CB7"/>
    <w:rsid w:val="00A8170F"/>
    <w:rsid w:val="00A81B94"/>
    <w:rsid w:val="00A823FE"/>
    <w:rsid w:val="00A8303B"/>
    <w:rsid w:val="00A831F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6E7"/>
    <w:rsid w:val="00A91F03"/>
    <w:rsid w:val="00A91F2F"/>
    <w:rsid w:val="00A92338"/>
    <w:rsid w:val="00A92450"/>
    <w:rsid w:val="00A9355F"/>
    <w:rsid w:val="00A95011"/>
    <w:rsid w:val="00A968C4"/>
    <w:rsid w:val="00AA05EB"/>
    <w:rsid w:val="00AA0671"/>
    <w:rsid w:val="00AA13D2"/>
    <w:rsid w:val="00AA1427"/>
    <w:rsid w:val="00AA159F"/>
    <w:rsid w:val="00AA1A7A"/>
    <w:rsid w:val="00AA2343"/>
    <w:rsid w:val="00AA24A4"/>
    <w:rsid w:val="00AA325C"/>
    <w:rsid w:val="00AA3309"/>
    <w:rsid w:val="00AA3680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96C"/>
    <w:rsid w:val="00AA6D67"/>
    <w:rsid w:val="00AA7806"/>
    <w:rsid w:val="00AB050A"/>
    <w:rsid w:val="00AB0B4B"/>
    <w:rsid w:val="00AB15F0"/>
    <w:rsid w:val="00AB179B"/>
    <w:rsid w:val="00AB21E7"/>
    <w:rsid w:val="00AB24D2"/>
    <w:rsid w:val="00AB2649"/>
    <w:rsid w:val="00AB27A5"/>
    <w:rsid w:val="00AB320E"/>
    <w:rsid w:val="00AB329B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07B"/>
    <w:rsid w:val="00AB7405"/>
    <w:rsid w:val="00AB7562"/>
    <w:rsid w:val="00AB7B13"/>
    <w:rsid w:val="00AC0D24"/>
    <w:rsid w:val="00AC10CC"/>
    <w:rsid w:val="00AC11BA"/>
    <w:rsid w:val="00AC1D26"/>
    <w:rsid w:val="00AC1EFA"/>
    <w:rsid w:val="00AC2005"/>
    <w:rsid w:val="00AC2185"/>
    <w:rsid w:val="00AC2579"/>
    <w:rsid w:val="00AC259F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17A"/>
    <w:rsid w:val="00AC6ACF"/>
    <w:rsid w:val="00AC6AFE"/>
    <w:rsid w:val="00AC718C"/>
    <w:rsid w:val="00AC782C"/>
    <w:rsid w:val="00AC79CE"/>
    <w:rsid w:val="00AC7B13"/>
    <w:rsid w:val="00AC7E38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5F9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A0A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12F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3B6C"/>
    <w:rsid w:val="00B04E09"/>
    <w:rsid w:val="00B05908"/>
    <w:rsid w:val="00B05EE7"/>
    <w:rsid w:val="00B065D8"/>
    <w:rsid w:val="00B06739"/>
    <w:rsid w:val="00B07F2D"/>
    <w:rsid w:val="00B1040E"/>
    <w:rsid w:val="00B1042D"/>
    <w:rsid w:val="00B1042E"/>
    <w:rsid w:val="00B106AA"/>
    <w:rsid w:val="00B11D61"/>
    <w:rsid w:val="00B11EB4"/>
    <w:rsid w:val="00B12147"/>
    <w:rsid w:val="00B126F7"/>
    <w:rsid w:val="00B12844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50F"/>
    <w:rsid w:val="00B22BC3"/>
    <w:rsid w:val="00B2326C"/>
    <w:rsid w:val="00B2388D"/>
    <w:rsid w:val="00B24EBE"/>
    <w:rsid w:val="00B2590B"/>
    <w:rsid w:val="00B25A89"/>
    <w:rsid w:val="00B25E11"/>
    <w:rsid w:val="00B25FB9"/>
    <w:rsid w:val="00B25FE2"/>
    <w:rsid w:val="00B26B01"/>
    <w:rsid w:val="00B26C95"/>
    <w:rsid w:val="00B27037"/>
    <w:rsid w:val="00B27624"/>
    <w:rsid w:val="00B27AB9"/>
    <w:rsid w:val="00B27DA0"/>
    <w:rsid w:val="00B27EB5"/>
    <w:rsid w:val="00B303B9"/>
    <w:rsid w:val="00B30BB5"/>
    <w:rsid w:val="00B31752"/>
    <w:rsid w:val="00B319B5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0902"/>
    <w:rsid w:val="00B41B2B"/>
    <w:rsid w:val="00B42A2A"/>
    <w:rsid w:val="00B42B18"/>
    <w:rsid w:val="00B42E5D"/>
    <w:rsid w:val="00B44394"/>
    <w:rsid w:val="00B44A01"/>
    <w:rsid w:val="00B44C7E"/>
    <w:rsid w:val="00B45E5F"/>
    <w:rsid w:val="00B45EF7"/>
    <w:rsid w:val="00B463ED"/>
    <w:rsid w:val="00B469BD"/>
    <w:rsid w:val="00B469DA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1C95"/>
    <w:rsid w:val="00B52A0F"/>
    <w:rsid w:val="00B53602"/>
    <w:rsid w:val="00B53A8D"/>
    <w:rsid w:val="00B53D86"/>
    <w:rsid w:val="00B543D5"/>
    <w:rsid w:val="00B54594"/>
    <w:rsid w:val="00B548A7"/>
    <w:rsid w:val="00B54941"/>
    <w:rsid w:val="00B54E50"/>
    <w:rsid w:val="00B55585"/>
    <w:rsid w:val="00B557FF"/>
    <w:rsid w:val="00B561B9"/>
    <w:rsid w:val="00B56BB0"/>
    <w:rsid w:val="00B57C17"/>
    <w:rsid w:val="00B6028E"/>
    <w:rsid w:val="00B607D2"/>
    <w:rsid w:val="00B607E7"/>
    <w:rsid w:val="00B60E7F"/>
    <w:rsid w:val="00B613BF"/>
    <w:rsid w:val="00B61F04"/>
    <w:rsid w:val="00B6220E"/>
    <w:rsid w:val="00B62794"/>
    <w:rsid w:val="00B62980"/>
    <w:rsid w:val="00B63BF0"/>
    <w:rsid w:val="00B63CED"/>
    <w:rsid w:val="00B6452A"/>
    <w:rsid w:val="00B647C3"/>
    <w:rsid w:val="00B64A62"/>
    <w:rsid w:val="00B65F78"/>
    <w:rsid w:val="00B66692"/>
    <w:rsid w:val="00B66A23"/>
    <w:rsid w:val="00B66B65"/>
    <w:rsid w:val="00B67024"/>
    <w:rsid w:val="00B6786A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D37"/>
    <w:rsid w:val="00B77117"/>
    <w:rsid w:val="00B777B7"/>
    <w:rsid w:val="00B77B0B"/>
    <w:rsid w:val="00B77F6E"/>
    <w:rsid w:val="00B808FE"/>
    <w:rsid w:val="00B81401"/>
    <w:rsid w:val="00B814EC"/>
    <w:rsid w:val="00B815A7"/>
    <w:rsid w:val="00B8176E"/>
    <w:rsid w:val="00B819DD"/>
    <w:rsid w:val="00B81BA9"/>
    <w:rsid w:val="00B81D68"/>
    <w:rsid w:val="00B821A3"/>
    <w:rsid w:val="00B82A43"/>
    <w:rsid w:val="00B82E5E"/>
    <w:rsid w:val="00B834B4"/>
    <w:rsid w:val="00B836BC"/>
    <w:rsid w:val="00B83BEF"/>
    <w:rsid w:val="00B8440E"/>
    <w:rsid w:val="00B8491B"/>
    <w:rsid w:val="00B84A9C"/>
    <w:rsid w:val="00B84AD0"/>
    <w:rsid w:val="00B84B31"/>
    <w:rsid w:val="00B84C88"/>
    <w:rsid w:val="00B851E1"/>
    <w:rsid w:val="00B86FD5"/>
    <w:rsid w:val="00B87404"/>
    <w:rsid w:val="00B8786D"/>
    <w:rsid w:val="00B87954"/>
    <w:rsid w:val="00B87BE4"/>
    <w:rsid w:val="00B90773"/>
    <w:rsid w:val="00B91044"/>
    <w:rsid w:val="00B91090"/>
    <w:rsid w:val="00B91D33"/>
    <w:rsid w:val="00B91EF8"/>
    <w:rsid w:val="00B921E7"/>
    <w:rsid w:val="00B9252C"/>
    <w:rsid w:val="00B929E8"/>
    <w:rsid w:val="00B92BA3"/>
    <w:rsid w:val="00B93089"/>
    <w:rsid w:val="00B93990"/>
    <w:rsid w:val="00B9399A"/>
    <w:rsid w:val="00B93BE7"/>
    <w:rsid w:val="00B944A1"/>
    <w:rsid w:val="00B945C5"/>
    <w:rsid w:val="00B9494E"/>
    <w:rsid w:val="00B94A7C"/>
    <w:rsid w:val="00B955D6"/>
    <w:rsid w:val="00B95CC6"/>
    <w:rsid w:val="00B96448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95C"/>
    <w:rsid w:val="00BA2A9A"/>
    <w:rsid w:val="00BA2F40"/>
    <w:rsid w:val="00BA36B3"/>
    <w:rsid w:val="00BA3B28"/>
    <w:rsid w:val="00BA40CB"/>
    <w:rsid w:val="00BA42DC"/>
    <w:rsid w:val="00BA4310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0E95"/>
    <w:rsid w:val="00BB119B"/>
    <w:rsid w:val="00BB16DD"/>
    <w:rsid w:val="00BB18A3"/>
    <w:rsid w:val="00BB22A3"/>
    <w:rsid w:val="00BB22F1"/>
    <w:rsid w:val="00BB2962"/>
    <w:rsid w:val="00BB2F59"/>
    <w:rsid w:val="00BB32BC"/>
    <w:rsid w:val="00BB3FB2"/>
    <w:rsid w:val="00BB40F1"/>
    <w:rsid w:val="00BB424A"/>
    <w:rsid w:val="00BB4760"/>
    <w:rsid w:val="00BB5805"/>
    <w:rsid w:val="00BB6184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656"/>
    <w:rsid w:val="00BC3D13"/>
    <w:rsid w:val="00BC3DDE"/>
    <w:rsid w:val="00BC493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D0D"/>
    <w:rsid w:val="00BC7F5A"/>
    <w:rsid w:val="00BD096A"/>
    <w:rsid w:val="00BD0F89"/>
    <w:rsid w:val="00BD0FF7"/>
    <w:rsid w:val="00BD1046"/>
    <w:rsid w:val="00BD1094"/>
    <w:rsid w:val="00BD1165"/>
    <w:rsid w:val="00BD25FC"/>
    <w:rsid w:val="00BD2AC7"/>
    <w:rsid w:val="00BD2D45"/>
    <w:rsid w:val="00BD2E83"/>
    <w:rsid w:val="00BD30C4"/>
    <w:rsid w:val="00BD3718"/>
    <w:rsid w:val="00BD3849"/>
    <w:rsid w:val="00BD3A28"/>
    <w:rsid w:val="00BD3F29"/>
    <w:rsid w:val="00BD4435"/>
    <w:rsid w:val="00BD56B4"/>
    <w:rsid w:val="00BD63FA"/>
    <w:rsid w:val="00BD7056"/>
    <w:rsid w:val="00BD73DE"/>
    <w:rsid w:val="00BD79CE"/>
    <w:rsid w:val="00BE04E0"/>
    <w:rsid w:val="00BE08D0"/>
    <w:rsid w:val="00BE16A6"/>
    <w:rsid w:val="00BE1B8B"/>
    <w:rsid w:val="00BE1F2A"/>
    <w:rsid w:val="00BE2248"/>
    <w:rsid w:val="00BE2835"/>
    <w:rsid w:val="00BE2C28"/>
    <w:rsid w:val="00BE3005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E7EC2"/>
    <w:rsid w:val="00BF00EE"/>
    <w:rsid w:val="00BF03B2"/>
    <w:rsid w:val="00BF090C"/>
    <w:rsid w:val="00BF0A94"/>
    <w:rsid w:val="00BF0E7C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5A92"/>
    <w:rsid w:val="00BF5FFD"/>
    <w:rsid w:val="00BF6DAB"/>
    <w:rsid w:val="00BF7271"/>
    <w:rsid w:val="00BF72C2"/>
    <w:rsid w:val="00BF7C8C"/>
    <w:rsid w:val="00BF7D8F"/>
    <w:rsid w:val="00BF7E79"/>
    <w:rsid w:val="00C00AEF"/>
    <w:rsid w:val="00C00E87"/>
    <w:rsid w:val="00C0138E"/>
    <w:rsid w:val="00C01548"/>
    <w:rsid w:val="00C015C5"/>
    <w:rsid w:val="00C0207B"/>
    <w:rsid w:val="00C02303"/>
    <w:rsid w:val="00C023D9"/>
    <w:rsid w:val="00C02E19"/>
    <w:rsid w:val="00C02E61"/>
    <w:rsid w:val="00C03049"/>
    <w:rsid w:val="00C03333"/>
    <w:rsid w:val="00C033EE"/>
    <w:rsid w:val="00C0387F"/>
    <w:rsid w:val="00C039B5"/>
    <w:rsid w:val="00C03CC4"/>
    <w:rsid w:val="00C04236"/>
    <w:rsid w:val="00C05429"/>
    <w:rsid w:val="00C05566"/>
    <w:rsid w:val="00C05646"/>
    <w:rsid w:val="00C05B69"/>
    <w:rsid w:val="00C05B7E"/>
    <w:rsid w:val="00C05BAD"/>
    <w:rsid w:val="00C06436"/>
    <w:rsid w:val="00C06CAF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2AD8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73C7"/>
    <w:rsid w:val="00C27723"/>
    <w:rsid w:val="00C300ED"/>
    <w:rsid w:val="00C30175"/>
    <w:rsid w:val="00C304E2"/>
    <w:rsid w:val="00C305BD"/>
    <w:rsid w:val="00C30B96"/>
    <w:rsid w:val="00C31A69"/>
    <w:rsid w:val="00C31BA3"/>
    <w:rsid w:val="00C32295"/>
    <w:rsid w:val="00C3262E"/>
    <w:rsid w:val="00C3285C"/>
    <w:rsid w:val="00C32F76"/>
    <w:rsid w:val="00C3370F"/>
    <w:rsid w:val="00C33D0C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D95"/>
    <w:rsid w:val="00C416D7"/>
    <w:rsid w:val="00C41E24"/>
    <w:rsid w:val="00C41FC1"/>
    <w:rsid w:val="00C42171"/>
    <w:rsid w:val="00C42595"/>
    <w:rsid w:val="00C42D80"/>
    <w:rsid w:val="00C4311F"/>
    <w:rsid w:val="00C431B7"/>
    <w:rsid w:val="00C43633"/>
    <w:rsid w:val="00C43861"/>
    <w:rsid w:val="00C43A6B"/>
    <w:rsid w:val="00C44307"/>
    <w:rsid w:val="00C452AB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53C"/>
    <w:rsid w:val="00C517FD"/>
    <w:rsid w:val="00C51E66"/>
    <w:rsid w:val="00C51E6B"/>
    <w:rsid w:val="00C5202A"/>
    <w:rsid w:val="00C5269E"/>
    <w:rsid w:val="00C52A59"/>
    <w:rsid w:val="00C52C0C"/>
    <w:rsid w:val="00C53055"/>
    <w:rsid w:val="00C530D2"/>
    <w:rsid w:val="00C53975"/>
    <w:rsid w:val="00C53B51"/>
    <w:rsid w:val="00C5412A"/>
    <w:rsid w:val="00C543FE"/>
    <w:rsid w:val="00C547BB"/>
    <w:rsid w:val="00C54895"/>
    <w:rsid w:val="00C54E1E"/>
    <w:rsid w:val="00C5577E"/>
    <w:rsid w:val="00C56E30"/>
    <w:rsid w:val="00C56FFC"/>
    <w:rsid w:val="00C57D84"/>
    <w:rsid w:val="00C60750"/>
    <w:rsid w:val="00C61320"/>
    <w:rsid w:val="00C6141F"/>
    <w:rsid w:val="00C61D19"/>
    <w:rsid w:val="00C61DD3"/>
    <w:rsid w:val="00C6256B"/>
    <w:rsid w:val="00C628F8"/>
    <w:rsid w:val="00C62B28"/>
    <w:rsid w:val="00C63ADB"/>
    <w:rsid w:val="00C63E46"/>
    <w:rsid w:val="00C649D6"/>
    <w:rsid w:val="00C65400"/>
    <w:rsid w:val="00C655B6"/>
    <w:rsid w:val="00C656EE"/>
    <w:rsid w:val="00C65702"/>
    <w:rsid w:val="00C6579B"/>
    <w:rsid w:val="00C65967"/>
    <w:rsid w:val="00C65C71"/>
    <w:rsid w:val="00C6612A"/>
    <w:rsid w:val="00C672B0"/>
    <w:rsid w:val="00C67428"/>
    <w:rsid w:val="00C67BFD"/>
    <w:rsid w:val="00C67C71"/>
    <w:rsid w:val="00C707DB"/>
    <w:rsid w:val="00C70E51"/>
    <w:rsid w:val="00C72891"/>
    <w:rsid w:val="00C728CD"/>
    <w:rsid w:val="00C72A6D"/>
    <w:rsid w:val="00C72C72"/>
    <w:rsid w:val="00C72F8F"/>
    <w:rsid w:val="00C734C8"/>
    <w:rsid w:val="00C736EF"/>
    <w:rsid w:val="00C73EB3"/>
    <w:rsid w:val="00C74961"/>
    <w:rsid w:val="00C74AC0"/>
    <w:rsid w:val="00C755AE"/>
    <w:rsid w:val="00C756D5"/>
    <w:rsid w:val="00C75747"/>
    <w:rsid w:val="00C75989"/>
    <w:rsid w:val="00C75DFF"/>
    <w:rsid w:val="00C760B0"/>
    <w:rsid w:val="00C76191"/>
    <w:rsid w:val="00C76CD4"/>
    <w:rsid w:val="00C80BFD"/>
    <w:rsid w:val="00C80E79"/>
    <w:rsid w:val="00C80EB1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8F5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CD6"/>
    <w:rsid w:val="00CA5F28"/>
    <w:rsid w:val="00CA676F"/>
    <w:rsid w:val="00CA6F6A"/>
    <w:rsid w:val="00CA7FC4"/>
    <w:rsid w:val="00CB0BA5"/>
    <w:rsid w:val="00CB1147"/>
    <w:rsid w:val="00CB140C"/>
    <w:rsid w:val="00CB145A"/>
    <w:rsid w:val="00CB14D4"/>
    <w:rsid w:val="00CB18C5"/>
    <w:rsid w:val="00CB1A7A"/>
    <w:rsid w:val="00CB1D7C"/>
    <w:rsid w:val="00CB268E"/>
    <w:rsid w:val="00CB2E4F"/>
    <w:rsid w:val="00CB3A06"/>
    <w:rsid w:val="00CB4701"/>
    <w:rsid w:val="00CB4C64"/>
    <w:rsid w:val="00CB4DFF"/>
    <w:rsid w:val="00CB5303"/>
    <w:rsid w:val="00CB547B"/>
    <w:rsid w:val="00CB5632"/>
    <w:rsid w:val="00CB5B13"/>
    <w:rsid w:val="00CB5B3B"/>
    <w:rsid w:val="00CB6576"/>
    <w:rsid w:val="00CB7047"/>
    <w:rsid w:val="00CB7518"/>
    <w:rsid w:val="00CB7CAB"/>
    <w:rsid w:val="00CC0BCA"/>
    <w:rsid w:val="00CC0C1B"/>
    <w:rsid w:val="00CC1376"/>
    <w:rsid w:val="00CC1509"/>
    <w:rsid w:val="00CC20E3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FD1"/>
    <w:rsid w:val="00CC68E0"/>
    <w:rsid w:val="00CC7488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3DF3"/>
    <w:rsid w:val="00CD4343"/>
    <w:rsid w:val="00CD4452"/>
    <w:rsid w:val="00CD44D7"/>
    <w:rsid w:val="00CD505C"/>
    <w:rsid w:val="00CD522E"/>
    <w:rsid w:val="00CD52CC"/>
    <w:rsid w:val="00CD5AE8"/>
    <w:rsid w:val="00CD6D7E"/>
    <w:rsid w:val="00CD7FE9"/>
    <w:rsid w:val="00CE000B"/>
    <w:rsid w:val="00CE061B"/>
    <w:rsid w:val="00CE065D"/>
    <w:rsid w:val="00CE09B5"/>
    <w:rsid w:val="00CE0C0D"/>
    <w:rsid w:val="00CE0F79"/>
    <w:rsid w:val="00CE181C"/>
    <w:rsid w:val="00CE1E85"/>
    <w:rsid w:val="00CE1EE5"/>
    <w:rsid w:val="00CE2218"/>
    <w:rsid w:val="00CE3300"/>
    <w:rsid w:val="00CE336C"/>
    <w:rsid w:val="00CE3F58"/>
    <w:rsid w:val="00CE443A"/>
    <w:rsid w:val="00CE57A5"/>
    <w:rsid w:val="00CE58FE"/>
    <w:rsid w:val="00CE61DB"/>
    <w:rsid w:val="00CE69C2"/>
    <w:rsid w:val="00CE69D2"/>
    <w:rsid w:val="00CE7B0F"/>
    <w:rsid w:val="00CE7D3E"/>
    <w:rsid w:val="00CF04A9"/>
    <w:rsid w:val="00CF0871"/>
    <w:rsid w:val="00CF0C03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1BC1"/>
    <w:rsid w:val="00D01CE9"/>
    <w:rsid w:val="00D026E1"/>
    <w:rsid w:val="00D02A9E"/>
    <w:rsid w:val="00D02D11"/>
    <w:rsid w:val="00D0337E"/>
    <w:rsid w:val="00D04160"/>
    <w:rsid w:val="00D0466E"/>
    <w:rsid w:val="00D0496F"/>
    <w:rsid w:val="00D04D5C"/>
    <w:rsid w:val="00D05292"/>
    <w:rsid w:val="00D05328"/>
    <w:rsid w:val="00D06E76"/>
    <w:rsid w:val="00D07910"/>
    <w:rsid w:val="00D10459"/>
    <w:rsid w:val="00D11A00"/>
    <w:rsid w:val="00D11FA6"/>
    <w:rsid w:val="00D12380"/>
    <w:rsid w:val="00D124DB"/>
    <w:rsid w:val="00D12F50"/>
    <w:rsid w:val="00D14340"/>
    <w:rsid w:val="00D14CA6"/>
    <w:rsid w:val="00D1540F"/>
    <w:rsid w:val="00D15434"/>
    <w:rsid w:val="00D15514"/>
    <w:rsid w:val="00D1567F"/>
    <w:rsid w:val="00D17C85"/>
    <w:rsid w:val="00D20374"/>
    <w:rsid w:val="00D20D47"/>
    <w:rsid w:val="00D20DB8"/>
    <w:rsid w:val="00D20EAE"/>
    <w:rsid w:val="00D21240"/>
    <w:rsid w:val="00D22B39"/>
    <w:rsid w:val="00D231AA"/>
    <w:rsid w:val="00D237ED"/>
    <w:rsid w:val="00D23B6A"/>
    <w:rsid w:val="00D24E20"/>
    <w:rsid w:val="00D24FC1"/>
    <w:rsid w:val="00D25AB8"/>
    <w:rsid w:val="00D25B8C"/>
    <w:rsid w:val="00D25D39"/>
    <w:rsid w:val="00D25DD3"/>
    <w:rsid w:val="00D26293"/>
    <w:rsid w:val="00D26681"/>
    <w:rsid w:val="00D26B93"/>
    <w:rsid w:val="00D26C72"/>
    <w:rsid w:val="00D274D8"/>
    <w:rsid w:val="00D27760"/>
    <w:rsid w:val="00D30093"/>
    <w:rsid w:val="00D30C20"/>
    <w:rsid w:val="00D30CEB"/>
    <w:rsid w:val="00D30DBB"/>
    <w:rsid w:val="00D3133F"/>
    <w:rsid w:val="00D315EC"/>
    <w:rsid w:val="00D31FEF"/>
    <w:rsid w:val="00D32013"/>
    <w:rsid w:val="00D32056"/>
    <w:rsid w:val="00D3278F"/>
    <w:rsid w:val="00D3298A"/>
    <w:rsid w:val="00D32D26"/>
    <w:rsid w:val="00D32FCB"/>
    <w:rsid w:val="00D33171"/>
    <w:rsid w:val="00D33435"/>
    <w:rsid w:val="00D3368A"/>
    <w:rsid w:val="00D3371B"/>
    <w:rsid w:val="00D337FF"/>
    <w:rsid w:val="00D350B4"/>
    <w:rsid w:val="00D357CE"/>
    <w:rsid w:val="00D3592C"/>
    <w:rsid w:val="00D35A52"/>
    <w:rsid w:val="00D35FEB"/>
    <w:rsid w:val="00D3698A"/>
    <w:rsid w:val="00D37814"/>
    <w:rsid w:val="00D37DFC"/>
    <w:rsid w:val="00D37E5F"/>
    <w:rsid w:val="00D37F5E"/>
    <w:rsid w:val="00D401DB"/>
    <w:rsid w:val="00D4034E"/>
    <w:rsid w:val="00D40DB2"/>
    <w:rsid w:val="00D417EC"/>
    <w:rsid w:val="00D424EE"/>
    <w:rsid w:val="00D425BF"/>
    <w:rsid w:val="00D42836"/>
    <w:rsid w:val="00D428A0"/>
    <w:rsid w:val="00D42A05"/>
    <w:rsid w:val="00D42A9D"/>
    <w:rsid w:val="00D42DBE"/>
    <w:rsid w:val="00D4308A"/>
    <w:rsid w:val="00D431B1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036"/>
    <w:rsid w:val="00D5078B"/>
    <w:rsid w:val="00D51026"/>
    <w:rsid w:val="00D52207"/>
    <w:rsid w:val="00D52675"/>
    <w:rsid w:val="00D5359B"/>
    <w:rsid w:val="00D53B41"/>
    <w:rsid w:val="00D54026"/>
    <w:rsid w:val="00D544E1"/>
    <w:rsid w:val="00D5489F"/>
    <w:rsid w:val="00D5501A"/>
    <w:rsid w:val="00D5589B"/>
    <w:rsid w:val="00D559ED"/>
    <w:rsid w:val="00D55B65"/>
    <w:rsid w:val="00D56824"/>
    <w:rsid w:val="00D5685F"/>
    <w:rsid w:val="00D56920"/>
    <w:rsid w:val="00D56EC5"/>
    <w:rsid w:val="00D5704D"/>
    <w:rsid w:val="00D572D8"/>
    <w:rsid w:val="00D57949"/>
    <w:rsid w:val="00D57F76"/>
    <w:rsid w:val="00D6119D"/>
    <w:rsid w:val="00D61D3F"/>
    <w:rsid w:val="00D61D7B"/>
    <w:rsid w:val="00D61FF5"/>
    <w:rsid w:val="00D6215B"/>
    <w:rsid w:val="00D62371"/>
    <w:rsid w:val="00D62E43"/>
    <w:rsid w:val="00D63987"/>
    <w:rsid w:val="00D63A04"/>
    <w:rsid w:val="00D63C11"/>
    <w:rsid w:val="00D6417E"/>
    <w:rsid w:val="00D646F7"/>
    <w:rsid w:val="00D64C3B"/>
    <w:rsid w:val="00D64E1E"/>
    <w:rsid w:val="00D650D4"/>
    <w:rsid w:val="00D6522B"/>
    <w:rsid w:val="00D659CD"/>
    <w:rsid w:val="00D65AEC"/>
    <w:rsid w:val="00D66443"/>
    <w:rsid w:val="00D665F7"/>
    <w:rsid w:val="00D66EAB"/>
    <w:rsid w:val="00D67A60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47D"/>
    <w:rsid w:val="00D746A8"/>
    <w:rsid w:val="00D74AD2"/>
    <w:rsid w:val="00D74FE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B6E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27D4"/>
    <w:rsid w:val="00D928EE"/>
    <w:rsid w:val="00D931C3"/>
    <w:rsid w:val="00D94725"/>
    <w:rsid w:val="00D94B16"/>
    <w:rsid w:val="00D94FE7"/>
    <w:rsid w:val="00D9587F"/>
    <w:rsid w:val="00D95B30"/>
    <w:rsid w:val="00D95BC2"/>
    <w:rsid w:val="00D9652F"/>
    <w:rsid w:val="00D96972"/>
    <w:rsid w:val="00D97CCB"/>
    <w:rsid w:val="00D97E22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39B"/>
    <w:rsid w:val="00DA4F85"/>
    <w:rsid w:val="00DA513A"/>
    <w:rsid w:val="00DA5687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AF3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5F24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6DF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6CF4"/>
    <w:rsid w:val="00DC71BC"/>
    <w:rsid w:val="00DC7F76"/>
    <w:rsid w:val="00DD16D2"/>
    <w:rsid w:val="00DD24C3"/>
    <w:rsid w:val="00DD2CB9"/>
    <w:rsid w:val="00DD2EA9"/>
    <w:rsid w:val="00DD2ED4"/>
    <w:rsid w:val="00DD34D9"/>
    <w:rsid w:val="00DD377E"/>
    <w:rsid w:val="00DD38F4"/>
    <w:rsid w:val="00DD3B9D"/>
    <w:rsid w:val="00DD3BE8"/>
    <w:rsid w:val="00DD461E"/>
    <w:rsid w:val="00DD4A2F"/>
    <w:rsid w:val="00DD5446"/>
    <w:rsid w:val="00DD54C8"/>
    <w:rsid w:val="00DD5C86"/>
    <w:rsid w:val="00DD5E98"/>
    <w:rsid w:val="00DD61AD"/>
    <w:rsid w:val="00DD61C8"/>
    <w:rsid w:val="00DD691B"/>
    <w:rsid w:val="00DD6A5D"/>
    <w:rsid w:val="00DD6FA2"/>
    <w:rsid w:val="00DD7482"/>
    <w:rsid w:val="00DD7C27"/>
    <w:rsid w:val="00DD7EE0"/>
    <w:rsid w:val="00DD7FE1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491"/>
    <w:rsid w:val="00DF0E18"/>
    <w:rsid w:val="00DF0F0B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5F0D"/>
    <w:rsid w:val="00DF6201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28F4"/>
    <w:rsid w:val="00E02E16"/>
    <w:rsid w:val="00E03008"/>
    <w:rsid w:val="00E033D5"/>
    <w:rsid w:val="00E038BC"/>
    <w:rsid w:val="00E04235"/>
    <w:rsid w:val="00E04FF3"/>
    <w:rsid w:val="00E0523E"/>
    <w:rsid w:val="00E06546"/>
    <w:rsid w:val="00E06B96"/>
    <w:rsid w:val="00E07307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607E"/>
    <w:rsid w:val="00E160D0"/>
    <w:rsid w:val="00E1628A"/>
    <w:rsid w:val="00E166B8"/>
    <w:rsid w:val="00E16D82"/>
    <w:rsid w:val="00E174C7"/>
    <w:rsid w:val="00E17FB3"/>
    <w:rsid w:val="00E2022E"/>
    <w:rsid w:val="00E20760"/>
    <w:rsid w:val="00E20B89"/>
    <w:rsid w:val="00E20CE3"/>
    <w:rsid w:val="00E2141E"/>
    <w:rsid w:val="00E21687"/>
    <w:rsid w:val="00E21A8C"/>
    <w:rsid w:val="00E21A90"/>
    <w:rsid w:val="00E21C9E"/>
    <w:rsid w:val="00E21CC5"/>
    <w:rsid w:val="00E22177"/>
    <w:rsid w:val="00E223B1"/>
    <w:rsid w:val="00E22427"/>
    <w:rsid w:val="00E22848"/>
    <w:rsid w:val="00E22F95"/>
    <w:rsid w:val="00E22FCC"/>
    <w:rsid w:val="00E2302C"/>
    <w:rsid w:val="00E2328F"/>
    <w:rsid w:val="00E2371A"/>
    <w:rsid w:val="00E2399E"/>
    <w:rsid w:val="00E2418C"/>
    <w:rsid w:val="00E24266"/>
    <w:rsid w:val="00E254B2"/>
    <w:rsid w:val="00E25F5F"/>
    <w:rsid w:val="00E26123"/>
    <w:rsid w:val="00E26225"/>
    <w:rsid w:val="00E2627B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27FBE"/>
    <w:rsid w:val="00E30362"/>
    <w:rsid w:val="00E30633"/>
    <w:rsid w:val="00E30950"/>
    <w:rsid w:val="00E321F1"/>
    <w:rsid w:val="00E32378"/>
    <w:rsid w:val="00E32565"/>
    <w:rsid w:val="00E332A4"/>
    <w:rsid w:val="00E345DB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1F6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C02"/>
    <w:rsid w:val="00E52E87"/>
    <w:rsid w:val="00E52F35"/>
    <w:rsid w:val="00E53AD4"/>
    <w:rsid w:val="00E53E8D"/>
    <w:rsid w:val="00E53F96"/>
    <w:rsid w:val="00E5449E"/>
    <w:rsid w:val="00E54772"/>
    <w:rsid w:val="00E552A3"/>
    <w:rsid w:val="00E554A5"/>
    <w:rsid w:val="00E557C9"/>
    <w:rsid w:val="00E56E05"/>
    <w:rsid w:val="00E5724C"/>
    <w:rsid w:val="00E60015"/>
    <w:rsid w:val="00E60362"/>
    <w:rsid w:val="00E60EF6"/>
    <w:rsid w:val="00E60FA2"/>
    <w:rsid w:val="00E6190C"/>
    <w:rsid w:val="00E61BBD"/>
    <w:rsid w:val="00E6208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715"/>
    <w:rsid w:val="00E659F8"/>
    <w:rsid w:val="00E661EC"/>
    <w:rsid w:val="00E663F8"/>
    <w:rsid w:val="00E66B5D"/>
    <w:rsid w:val="00E67036"/>
    <w:rsid w:val="00E701C3"/>
    <w:rsid w:val="00E705CD"/>
    <w:rsid w:val="00E708BE"/>
    <w:rsid w:val="00E70965"/>
    <w:rsid w:val="00E70C3B"/>
    <w:rsid w:val="00E70DD3"/>
    <w:rsid w:val="00E71F56"/>
    <w:rsid w:val="00E722DC"/>
    <w:rsid w:val="00E726D6"/>
    <w:rsid w:val="00E73184"/>
    <w:rsid w:val="00E73293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0340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F4F"/>
    <w:rsid w:val="00E850D7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754"/>
    <w:rsid w:val="00E91CB1"/>
    <w:rsid w:val="00E92831"/>
    <w:rsid w:val="00E9383C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90C"/>
    <w:rsid w:val="00E96F61"/>
    <w:rsid w:val="00E97032"/>
    <w:rsid w:val="00E9720C"/>
    <w:rsid w:val="00EA043C"/>
    <w:rsid w:val="00EA0787"/>
    <w:rsid w:val="00EA0992"/>
    <w:rsid w:val="00EA0D9C"/>
    <w:rsid w:val="00EA11EA"/>
    <w:rsid w:val="00EA1DA0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9F0"/>
    <w:rsid w:val="00EA7CCB"/>
    <w:rsid w:val="00EA7DDF"/>
    <w:rsid w:val="00EA7FEF"/>
    <w:rsid w:val="00EB060D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1150"/>
    <w:rsid w:val="00EC1F9B"/>
    <w:rsid w:val="00EC2452"/>
    <w:rsid w:val="00EC24BA"/>
    <w:rsid w:val="00EC2CF1"/>
    <w:rsid w:val="00EC3444"/>
    <w:rsid w:val="00EC3D78"/>
    <w:rsid w:val="00EC3F6C"/>
    <w:rsid w:val="00EC45E7"/>
    <w:rsid w:val="00EC4B27"/>
    <w:rsid w:val="00EC4FA0"/>
    <w:rsid w:val="00EC5CBC"/>
    <w:rsid w:val="00EC5D16"/>
    <w:rsid w:val="00EC5D5C"/>
    <w:rsid w:val="00EC6300"/>
    <w:rsid w:val="00EC64CC"/>
    <w:rsid w:val="00EC79B1"/>
    <w:rsid w:val="00EC7F1D"/>
    <w:rsid w:val="00ED0115"/>
    <w:rsid w:val="00ED048C"/>
    <w:rsid w:val="00ED05F7"/>
    <w:rsid w:val="00ED08C7"/>
    <w:rsid w:val="00ED0FB3"/>
    <w:rsid w:val="00ED14BE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A31"/>
    <w:rsid w:val="00ED5DDE"/>
    <w:rsid w:val="00ED5DE3"/>
    <w:rsid w:val="00ED6094"/>
    <w:rsid w:val="00ED61B1"/>
    <w:rsid w:val="00ED647F"/>
    <w:rsid w:val="00ED68AF"/>
    <w:rsid w:val="00ED77ED"/>
    <w:rsid w:val="00ED7DF1"/>
    <w:rsid w:val="00EE051F"/>
    <w:rsid w:val="00EE0FF2"/>
    <w:rsid w:val="00EE188B"/>
    <w:rsid w:val="00EE1BA0"/>
    <w:rsid w:val="00EE1DFD"/>
    <w:rsid w:val="00EE1E78"/>
    <w:rsid w:val="00EE1F52"/>
    <w:rsid w:val="00EE24C5"/>
    <w:rsid w:val="00EE356C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889"/>
    <w:rsid w:val="00EE5C7C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CEA"/>
    <w:rsid w:val="00EF0EB7"/>
    <w:rsid w:val="00EF1572"/>
    <w:rsid w:val="00EF158A"/>
    <w:rsid w:val="00EF1C26"/>
    <w:rsid w:val="00EF27F0"/>
    <w:rsid w:val="00EF3A14"/>
    <w:rsid w:val="00EF4338"/>
    <w:rsid w:val="00EF4621"/>
    <w:rsid w:val="00EF48E4"/>
    <w:rsid w:val="00EF4A5A"/>
    <w:rsid w:val="00EF51D9"/>
    <w:rsid w:val="00EF569F"/>
    <w:rsid w:val="00EF59FE"/>
    <w:rsid w:val="00EF5AFB"/>
    <w:rsid w:val="00EF5B59"/>
    <w:rsid w:val="00EF5BD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3795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3B6"/>
    <w:rsid w:val="00F15ABC"/>
    <w:rsid w:val="00F15B89"/>
    <w:rsid w:val="00F15C71"/>
    <w:rsid w:val="00F1669B"/>
    <w:rsid w:val="00F205CA"/>
    <w:rsid w:val="00F20D96"/>
    <w:rsid w:val="00F20F92"/>
    <w:rsid w:val="00F21220"/>
    <w:rsid w:val="00F217B9"/>
    <w:rsid w:val="00F21B3E"/>
    <w:rsid w:val="00F22984"/>
    <w:rsid w:val="00F233DE"/>
    <w:rsid w:val="00F236A4"/>
    <w:rsid w:val="00F244FF"/>
    <w:rsid w:val="00F24AE2"/>
    <w:rsid w:val="00F24B30"/>
    <w:rsid w:val="00F25489"/>
    <w:rsid w:val="00F257F4"/>
    <w:rsid w:val="00F25E32"/>
    <w:rsid w:val="00F25FDC"/>
    <w:rsid w:val="00F26057"/>
    <w:rsid w:val="00F26991"/>
    <w:rsid w:val="00F26B65"/>
    <w:rsid w:val="00F26C67"/>
    <w:rsid w:val="00F278F8"/>
    <w:rsid w:val="00F27945"/>
    <w:rsid w:val="00F3006C"/>
    <w:rsid w:val="00F30491"/>
    <w:rsid w:val="00F3201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A18"/>
    <w:rsid w:val="00F35EAB"/>
    <w:rsid w:val="00F35F72"/>
    <w:rsid w:val="00F36DB9"/>
    <w:rsid w:val="00F36FB9"/>
    <w:rsid w:val="00F37365"/>
    <w:rsid w:val="00F37581"/>
    <w:rsid w:val="00F3761D"/>
    <w:rsid w:val="00F37E98"/>
    <w:rsid w:val="00F40206"/>
    <w:rsid w:val="00F40BC5"/>
    <w:rsid w:val="00F40D8B"/>
    <w:rsid w:val="00F41007"/>
    <w:rsid w:val="00F4167C"/>
    <w:rsid w:val="00F41A2A"/>
    <w:rsid w:val="00F41BB0"/>
    <w:rsid w:val="00F42093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695"/>
    <w:rsid w:val="00F44889"/>
    <w:rsid w:val="00F44FE8"/>
    <w:rsid w:val="00F45199"/>
    <w:rsid w:val="00F453EF"/>
    <w:rsid w:val="00F45596"/>
    <w:rsid w:val="00F46ADF"/>
    <w:rsid w:val="00F47051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71C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0BE1"/>
    <w:rsid w:val="00F61800"/>
    <w:rsid w:val="00F61D26"/>
    <w:rsid w:val="00F61F72"/>
    <w:rsid w:val="00F621D4"/>
    <w:rsid w:val="00F6257A"/>
    <w:rsid w:val="00F63336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949"/>
    <w:rsid w:val="00F71B94"/>
    <w:rsid w:val="00F7241A"/>
    <w:rsid w:val="00F731B8"/>
    <w:rsid w:val="00F733B1"/>
    <w:rsid w:val="00F7350E"/>
    <w:rsid w:val="00F735AE"/>
    <w:rsid w:val="00F74004"/>
    <w:rsid w:val="00F74162"/>
    <w:rsid w:val="00F74891"/>
    <w:rsid w:val="00F74912"/>
    <w:rsid w:val="00F74B6B"/>
    <w:rsid w:val="00F75027"/>
    <w:rsid w:val="00F750B2"/>
    <w:rsid w:val="00F75308"/>
    <w:rsid w:val="00F75B6B"/>
    <w:rsid w:val="00F76333"/>
    <w:rsid w:val="00F76891"/>
    <w:rsid w:val="00F77648"/>
    <w:rsid w:val="00F779E6"/>
    <w:rsid w:val="00F77DAF"/>
    <w:rsid w:val="00F8056A"/>
    <w:rsid w:val="00F80EB1"/>
    <w:rsid w:val="00F813E1"/>
    <w:rsid w:val="00F813ED"/>
    <w:rsid w:val="00F814BE"/>
    <w:rsid w:val="00F8156A"/>
    <w:rsid w:val="00F826D7"/>
    <w:rsid w:val="00F82729"/>
    <w:rsid w:val="00F82839"/>
    <w:rsid w:val="00F829FB"/>
    <w:rsid w:val="00F829FD"/>
    <w:rsid w:val="00F83BB5"/>
    <w:rsid w:val="00F84238"/>
    <w:rsid w:val="00F844F7"/>
    <w:rsid w:val="00F84FD9"/>
    <w:rsid w:val="00F864BD"/>
    <w:rsid w:val="00F86BBE"/>
    <w:rsid w:val="00F86CF0"/>
    <w:rsid w:val="00F8750E"/>
    <w:rsid w:val="00F87DAE"/>
    <w:rsid w:val="00F90112"/>
    <w:rsid w:val="00F9071E"/>
    <w:rsid w:val="00F90DEB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B95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B45"/>
    <w:rsid w:val="00FA4F08"/>
    <w:rsid w:val="00FA4F29"/>
    <w:rsid w:val="00FA51E9"/>
    <w:rsid w:val="00FA52BA"/>
    <w:rsid w:val="00FA5427"/>
    <w:rsid w:val="00FA57EB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2D47"/>
    <w:rsid w:val="00FB345C"/>
    <w:rsid w:val="00FB34A4"/>
    <w:rsid w:val="00FB38F4"/>
    <w:rsid w:val="00FB3CAA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B7AC8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982"/>
    <w:rsid w:val="00FC7B1A"/>
    <w:rsid w:val="00FC7B26"/>
    <w:rsid w:val="00FD060E"/>
    <w:rsid w:val="00FD0870"/>
    <w:rsid w:val="00FD170E"/>
    <w:rsid w:val="00FD1741"/>
    <w:rsid w:val="00FD18D6"/>
    <w:rsid w:val="00FD1FBA"/>
    <w:rsid w:val="00FD243E"/>
    <w:rsid w:val="00FD369C"/>
    <w:rsid w:val="00FD39C2"/>
    <w:rsid w:val="00FD3E4A"/>
    <w:rsid w:val="00FD4039"/>
    <w:rsid w:val="00FD4571"/>
    <w:rsid w:val="00FD49D3"/>
    <w:rsid w:val="00FD5846"/>
    <w:rsid w:val="00FD58F6"/>
    <w:rsid w:val="00FD5A11"/>
    <w:rsid w:val="00FD6718"/>
    <w:rsid w:val="00FD7551"/>
    <w:rsid w:val="00FD76BD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F88"/>
    <w:rsid w:val="00FE50B1"/>
    <w:rsid w:val="00FE5659"/>
    <w:rsid w:val="00FE6C9C"/>
    <w:rsid w:val="00FE6F69"/>
    <w:rsid w:val="00FE71D8"/>
    <w:rsid w:val="00FE7C36"/>
    <w:rsid w:val="00FF0186"/>
    <w:rsid w:val="00FF1A7A"/>
    <w:rsid w:val="00FF1B5E"/>
    <w:rsid w:val="00FF2232"/>
    <w:rsid w:val="00FF27B4"/>
    <w:rsid w:val="00FF28F6"/>
    <w:rsid w:val="00FF2948"/>
    <w:rsid w:val="00FF29B5"/>
    <w:rsid w:val="00FF30D7"/>
    <w:rsid w:val="00FF3663"/>
    <w:rsid w:val="00FF3F0F"/>
    <w:rsid w:val="00FF469F"/>
    <w:rsid w:val="00FF4B64"/>
    <w:rsid w:val="00FF52B5"/>
    <w:rsid w:val="00FF54EF"/>
    <w:rsid w:val="00FF67BE"/>
    <w:rsid w:val="00FF687A"/>
    <w:rsid w:val="00FF6A5A"/>
    <w:rsid w:val="00FF75B5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A4411A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A4411A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A4411A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A4411A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57BFC68C-0E29-4EE9-97ED-2C269821F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3299</TotalTime>
  <Pages>42</Pages>
  <Words>8016</Words>
  <Characters>48096</Characters>
  <Application>Microsoft Office Word</Application>
  <DocSecurity>0</DocSecurity>
  <Lines>400</Lines>
  <Paragraphs>111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1874</cp:revision>
  <cp:lastPrinted>2021-11-01T14:12:00Z</cp:lastPrinted>
  <dcterms:created xsi:type="dcterms:W3CDTF">2022-01-19T23:11:00Z</dcterms:created>
  <dcterms:modified xsi:type="dcterms:W3CDTF">2022-02-04T13:47:00Z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